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5B5448A2" w14:textId="77777777" w:rsidR="006E52EA"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bookmarkStart w:id="0" w:name="_GoBack"/>
          <w:bookmarkEnd w:id="0"/>
          <w:r w:rsidR="006E52EA" w:rsidRPr="0044036C">
            <w:rPr>
              <w:rStyle w:val="Hyperlink"/>
              <w:noProof/>
            </w:rPr>
            <w:fldChar w:fldCharType="begin"/>
          </w:r>
          <w:r w:rsidR="006E52EA" w:rsidRPr="0044036C">
            <w:rPr>
              <w:rStyle w:val="Hyperlink"/>
              <w:noProof/>
            </w:rPr>
            <w:instrText xml:space="preserve"> </w:instrText>
          </w:r>
          <w:r w:rsidR="006E52EA">
            <w:rPr>
              <w:noProof/>
            </w:rPr>
            <w:instrText>HYPERLINK \l "_Toc40264465"</w:instrText>
          </w:r>
          <w:r w:rsidR="006E52EA" w:rsidRPr="0044036C">
            <w:rPr>
              <w:rStyle w:val="Hyperlink"/>
              <w:noProof/>
            </w:rPr>
            <w:instrText xml:space="preserve"> </w:instrText>
          </w:r>
          <w:r w:rsidR="006E52EA" w:rsidRPr="0044036C">
            <w:rPr>
              <w:rStyle w:val="Hyperlink"/>
              <w:noProof/>
            </w:rPr>
          </w:r>
          <w:r w:rsidR="006E52EA" w:rsidRPr="0044036C">
            <w:rPr>
              <w:rStyle w:val="Hyperlink"/>
              <w:noProof/>
            </w:rPr>
            <w:fldChar w:fldCharType="separate"/>
          </w:r>
          <w:r w:rsidR="006E52EA" w:rsidRPr="0044036C">
            <w:rPr>
              <w:rStyle w:val="Hyperlink"/>
              <w:noProof/>
            </w:rPr>
            <w:t>1.</w:t>
          </w:r>
          <w:r w:rsidR="006E52EA">
            <w:rPr>
              <w:rFonts w:eastAsiaTheme="minorEastAsia"/>
              <w:noProof/>
              <w:lang w:val="en-US"/>
            </w:rPr>
            <w:tab/>
          </w:r>
          <w:r w:rsidR="006E52EA" w:rsidRPr="0044036C">
            <w:rPr>
              <w:rStyle w:val="Hyperlink"/>
              <w:noProof/>
            </w:rPr>
            <w:t>Computer security principles - Základné princípy počítačovej bezpečnosti</w:t>
          </w:r>
          <w:r w:rsidR="006E52EA">
            <w:rPr>
              <w:noProof/>
              <w:webHidden/>
            </w:rPr>
            <w:tab/>
          </w:r>
          <w:r w:rsidR="006E52EA">
            <w:rPr>
              <w:noProof/>
              <w:webHidden/>
            </w:rPr>
            <w:fldChar w:fldCharType="begin"/>
          </w:r>
          <w:r w:rsidR="006E52EA">
            <w:rPr>
              <w:noProof/>
              <w:webHidden/>
            </w:rPr>
            <w:instrText xml:space="preserve"> PAGEREF _Toc40264465 \h </w:instrText>
          </w:r>
          <w:r w:rsidR="006E52EA">
            <w:rPr>
              <w:noProof/>
              <w:webHidden/>
            </w:rPr>
          </w:r>
          <w:r w:rsidR="006E52EA">
            <w:rPr>
              <w:noProof/>
              <w:webHidden/>
            </w:rPr>
            <w:fldChar w:fldCharType="separate"/>
          </w:r>
          <w:r w:rsidR="006E52EA">
            <w:rPr>
              <w:noProof/>
              <w:webHidden/>
            </w:rPr>
            <w:t>3</w:t>
          </w:r>
          <w:r w:rsidR="006E52EA">
            <w:rPr>
              <w:noProof/>
              <w:webHidden/>
            </w:rPr>
            <w:fldChar w:fldCharType="end"/>
          </w:r>
          <w:r w:rsidR="006E52EA" w:rsidRPr="0044036C">
            <w:rPr>
              <w:rStyle w:val="Hyperlink"/>
              <w:noProof/>
            </w:rPr>
            <w:fldChar w:fldCharType="end"/>
          </w:r>
        </w:p>
        <w:p w14:paraId="4B734D30" w14:textId="77777777" w:rsidR="006E52EA" w:rsidRDefault="006E52EA">
          <w:pPr>
            <w:pStyle w:val="TOC2"/>
            <w:tabs>
              <w:tab w:val="left" w:pos="660"/>
              <w:tab w:val="right" w:leader="dot" w:pos="8777"/>
            </w:tabs>
            <w:rPr>
              <w:rFonts w:eastAsiaTheme="minorEastAsia"/>
              <w:noProof/>
              <w:lang w:val="en-US"/>
            </w:rPr>
          </w:pPr>
          <w:hyperlink w:anchor="_Toc40264466" w:history="1">
            <w:r w:rsidRPr="0044036C">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4036C">
              <w:rPr>
                <w:rStyle w:val="Hyperlink"/>
                <w:noProof/>
              </w:rPr>
              <w:t>Confidentiality – Utajenost</w:t>
            </w:r>
            <w:r>
              <w:rPr>
                <w:noProof/>
                <w:webHidden/>
              </w:rPr>
              <w:tab/>
            </w:r>
            <w:r>
              <w:rPr>
                <w:noProof/>
                <w:webHidden/>
              </w:rPr>
              <w:fldChar w:fldCharType="begin"/>
            </w:r>
            <w:r>
              <w:rPr>
                <w:noProof/>
                <w:webHidden/>
              </w:rPr>
              <w:instrText xml:space="preserve"> PAGEREF _Toc40264466 \h </w:instrText>
            </w:r>
            <w:r>
              <w:rPr>
                <w:noProof/>
                <w:webHidden/>
              </w:rPr>
            </w:r>
            <w:r>
              <w:rPr>
                <w:noProof/>
                <w:webHidden/>
              </w:rPr>
              <w:fldChar w:fldCharType="separate"/>
            </w:r>
            <w:r>
              <w:rPr>
                <w:noProof/>
                <w:webHidden/>
              </w:rPr>
              <w:t>4</w:t>
            </w:r>
            <w:r>
              <w:rPr>
                <w:noProof/>
                <w:webHidden/>
              </w:rPr>
              <w:fldChar w:fldCharType="end"/>
            </w:r>
          </w:hyperlink>
        </w:p>
        <w:p w14:paraId="2164F837" w14:textId="77777777" w:rsidR="006E52EA" w:rsidRDefault="006E52EA">
          <w:pPr>
            <w:pStyle w:val="TOC2"/>
            <w:tabs>
              <w:tab w:val="left" w:pos="660"/>
              <w:tab w:val="right" w:leader="dot" w:pos="8777"/>
            </w:tabs>
            <w:rPr>
              <w:rFonts w:eastAsiaTheme="minorEastAsia"/>
              <w:noProof/>
              <w:lang w:val="en-US"/>
            </w:rPr>
          </w:pPr>
          <w:hyperlink w:anchor="_Toc40264467" w:history="1">
            <w:r w:rsidRPr="0044036C">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4036C">
              <w:rPr>
                <w:rStyle w:val="Hyperlink"/>
                <w:noProof/>
              </w:rPr>
              <w:t>Integrity - Integrita</w:t>
            </w:r>
            <w:r>
              <w:rPr>
                <w:noProof/>
                <w:webHidden/>
              </w:rPr>
              <w:tab/>
            </w:r>
            <w:r>
              <w:rPr>
                <w:noProof/>
                <w:webHidden/>
              </w:rPr>
              <w:fldChar w:fldCharType="begin"/>
            </w:r>
            <w:r>
              <w:rPr>
                <w:noProof/>
                <w:webHidden/>
              </w:rPr>
              <w:instrText xml:space="preserve"> PAGEREF _Toc40264467 \h </w:instrText>
            </w:r>
            <w:r>
              <w:rPr>
                <w:noProof/>
                <w:webHidden/>
              </w:rPr>
            </w:r>
            <w:r>
              <w:rPr>
                <w:noProof/>
                <w:webHidden/>
              </w:rPr>
              <w:fldChar w:fldCharType="separate"/>
            </w:r>
            <w:r>
              <w:rPr>
                <w:noProof/>
                <w:webHidden/>
              </w:rPr>
              <w:t>5</w:t>
            </w:r>
            <w:r>
              <w:rPr>
                <w:noProof/>
                <w:webHidden/>
              </w:rPr>
              <w:fldChar w:fldCharType="end"/>
            </w:r>
          </w:hyperlink>
        </w:p>
        <w:p w14:paraId="39931E49" w14:textId="77777777" w:rsidR="006E52EA" w:rsidRDefault="006E52EA">
          <w:pPr>
            <w:pStyle w:val="TOC2"/>
            <w:tabs>
              <w:tab w:val="left" w:pos="660"/>
              <w:tab w:val="right" w:leader="dot" w:pos="8777"/>
            </w:tabs>
            <w:rPr>
              <w:rFonts w:eastAsiaTheme="minorEastAsia"/>
              <w:noProof/>
              <w:lang w:val="en-US"/>
            </w:rPr>
          </w:pPr>
          <w:hyperlink w:anchor="_Toc40264468" w:history="1">
            <w:r w:rsidRPr="0044036C">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4036C">
              <w:rPr>
                <w:rStyle w:val="Hyperlink"/>
                <w:noProof/>
              </w:rPr>
              <w:t>Availability - Dostupnost</w:t>
            </w:r>
            <w:r>
              <w:rPr>
                <w:noProof/>
                <w:webHidden/>
              </w:rPr>
              <w:tab/>
            </w:r>
            <w:r>
              <w:rPr>
                <w:noProof/>
                <w:webHidden/>
              </w:rPr>
              <w:fldChar w:fldCharType="begin"/>
            </w:r>
            <w:r>
              <w:rPr>
                <w:noProof/>
                <w:webHidden/>
              </w:rPr>
              <w:instrText xml:space="preserve"> PAGEREF _Toc40264468 \h </w:instrText>
            </w:r>
            <w:r>
              <w:rPr>
                <w:noProof/>
                <w:webHidden/>
              </w:rPr>
            </w:r>
            <w:r>
              <w:rPr>
                <w:noProof/>
                <w:webHidden/>
              </w:rPr>
              <w:fldChar w:fldCharType="separate"/>
            </w:r>
            <w:r>
              <w:rPr>
                <w:noProof/>
                <w:webHidden/>
              </w:rPr>
              <w:t>6</w:t>
            </w:r>
            <w:r>
              <w:rPr>
                <w:noProof/>
                <w:webHidden/>
              </w:rPr>
              <w:fldChar w:fldCharType="end"/>
            </w:r>
          </w:hyperlink>
        </w:p>
        <w:p w14:paraId="5BFDBB39" w14:textId="77777777" w:rsidR="006E52EA" w:rsidRDefault="006E52EA">
          <w:pPr>
            <w:pStyle w:val="TOC2"/>
            <w:tabs>
              <w:tab w:val="left" w:pos="660"/>
              <w:tab w:val="right" w:leader="dot" w:pos="8777"/>
            </w:tabs>
            <w:rPr>
              <w:rFonts w:eastAsiaTheme="minorEastAsia"/>
              <w:noProof/>
              <w:lang w:val="en-US"/>
            </w:rPr>
          </w:pPr>
          <w:hyperlink w:anchor="_Toc40264469" w:history="1">
            <w:r w:rsidRPr="0044036C">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4036C">
              <w:rPr>
                <w:rStyle w:val="Hyperlink"/>
                <w:noProof/>
              </w:rPr>
              <w:t>Further concepts</w:t>
            </w:r>
            <w:r>
              <w:rPr>
                <w:noProof/>
                <w:webHidden/>
              </w:rPr>
              <w:tab/>
            </w:r>
            <w:r>
              <w:rPr>
                <w:noProof/>
                <w:webHidden/>
              </w:rPr>
              <w:fldChar w:fldCharType="begin"/>
            </w:r>
            <w:r>
              <w:rPr>
                <w:noProof/>
                <w:webHidden/>
              </w:rPr>
              <w:instrText xml:space="preserve"> PAGEREF _Toc40264469 \h </w:instrText>
            </w:r>
            <w:r>
              <w:rPr>
                <w:noProof/>
                <w:webHidden/>
              </w:rPr>
            </w:r>
            <w:r>
              <w:rPr>
                <w:noProof/>
                <w:webHidden/>
              </w:rPr>
              <w:fldChar w:fldCharType="separate"/>
            </w:r>
            <w:r>
              <w:rPr>
                <w:noProof/>
                <w:webHidden/>
              </w:rPr>
              <w:t>6</w:t>
            </w:r>
            <w:r>
              <w:rPr>
                <w:noProof/>
                <w:webHidden/>
              </w:rPr>
              <w:fldChar w:fldCharType="end"/>
            </w:r>
          </w:hyperlink>
        </w:p>
        <w:p w14:paraId="30045858" w14:textId="77777777" w:rsidR="006E52EA" w:rsidRDefault="006E52EA">
          <w:pPr>
            <w:pStyle w:val="TOC1"/>
            <w:rPr>
              <w:rFonts w:eastAsiaTheme="minorEastAsia"/>
              <w:noProof/>
              <w:lang w:val="en-US"/>
            </w:rPr>
          </w:pPr>
          <w:hyperlink w:anchor="_Toc40264470" w:history="1">
            <w:r w:rsidRPr="0044036C">
              <w:rPr>
                <w:rStyle w:val="Hyperlink"/>
                <w:noProof/>
              </w:rPr>
              <w:t>2.</w:t>
            </w:r>
            <w:r>
              <w:rPr>
                <w:rFonts w:eastAsiaTheme="minorEastAsia"/>
                <w:noProof/>
                <w:lang w:val="en-US"/>
              </w:rPr>
              <w:tab/>
            </w:r>
            <w:r w:rsidRPr="0044036C">
              <w:rPr>
                <w:rStyle w:val="Hyperlink"/>
                <w:noProof/>
              </w:rPr>
              <w:t>Cyptography</w:t>
            </w:r>
            <w:r>
              <w:rPr>
                <w:noProof/>
                <w:webHidden/>
              </w:rPr>
              <w:tab/>
            </w:r>
            <w:r>
              <w:rPr>
                <w:noProof/>
                <w:webHidden/>
              </w:rPr>
              <w:fldChar w:fldCharType="begin"/>
            </w:r>
            <w:r>
              <w:rPr>
                <w:noProof/>
                <w:webHidden/>
              </w:rPr>
              <w:instrText xml:space="preserve"> PAGEREF _Toc40264470 \h </w:instrText>
            </w:r>
            <w:r>
              <w:rPr>
                <w:noProof/>
                <w:webHidden/>
              </w:rPr>
            </w:r>
            <w:r>
              <w:rPr>
                <w:noProof/>
                <w:webHidden/>
              </w:rPr>
              <w:fldChar w:fldCharType="separate"/>
            </w:r>
            <w:r>
              <w:rPr>
                <w:noProof/>
                <w:webHidden/>
              </w:rPr>
              <w:t>8</w:t>
            </w:r>
            <w:r>
              <w:rPr>
                <w:noProof/>
                <w:webHidden/>
              </w:rPr>
              <w:fldChar w:fldCharType="end"/>
            </w:r>
          </w:hyperlink>
        </w:p>
        <w:p w14:paraId="31BDEB41" w14:textId="77777777" w:rsidR="006E52EA" w:rsidRDefault="006E52EA">
          <w:pPr>
            <w:pStyle w:val="TOC2"/>
            <w:tabs>
              <w:tab w:val="left" w:pos="660"/>
              <w:tab w:val="right" w:leader="dot" w:pos="8777"/>
            </w:tabs>
            <w:rPr>
              <w:rFonts w:eastAsiaTheme="minorEastAsia"/>
              <w:noProof/>
              <w:lang w:val="en-US"/>
            </w:rPr>
          </w:pPr>
          <w:hyperlink w:anchor="_Toc40264471" w:history="1">
            <w:r w:rsidRPr="0044036C">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4036C">
              <w:rPr>
                <w:rStyle w:val="Hyperlink"/>
                <w:noProof/>
              </w:rPr>
              <w:t>Symmetric Key Cryptography</w:t>
            </w:r>
            <w:r>
              <w:rPr>
                <w:noProof/>
                <w:webHidden/>
              </w:rPr>
              <w:tab/>
            </w:r>
            <w:r>
              <w:rPr>
                <w:noProof/>
                <w:webHidden/>
              </w:rPr>
              <w:fldChar w:fldCharType="begin"/>
            </w:r>
            <w:r>
              <w:rPr>
                <w:noProof/>
                <w:webHidden/>
              </w:rPr>
              <w:instrText xml:space="preserve"> PAGEREF _Toc40264471 \h </w:instrText>
            </w:r>
            <w:r>
              <w:rPr>
                <w:noProof/>
                <w:webHidden/>
              </w:rPr>
            </w:r>
            <w:r>
              <w:rPr>
                <w:noProof/>
                <w:webHidden/>
              </w:rPr>
              <w:fldChar w:fldCharType="separate"/>
            </w:r>
            <w:r>
              <w:rPr>
                <w:noProof/>
                <w:webHidden/>
              </w:rPr>
              <w:t>10</w:t>
            </w:r>
            <w:r>
              <w:rPr>
                <w:noProof/>
                <w:webHidden/>
              </w:rPr>
              <w:fldChar w:fldCharType="end"/>
            </w:r>
          </w:hyperlink>
        </w:p>
        <w:p w14:paraId="5DF6FACC" w14:textId="77777777" w:rsidR="006E52EA" w:rsidRDefault="006E52EA">
          <w:pPr>
            <w:pStyle w:val="TOC3"/>
            <w:tabs>
              <w:tab w:val="left" w:pos="1320"/>
              <w:tab w:val="right" w:leader="dot" w:pos="8777"/>
            </w:tabs>
            <w:rPr>
              <w:rFonts w:eastAsiaTheme="minorEastAsia"/>
              <w:noProof/>
              <w:lang w:val="en-US"/>
            </w:rPr>
          </w:pPr>
          <w:hyperlink w:anchor="_Toc40264472" w:history="1">
            <w:r w:rsidRPr="0044036C">
              <w:rPr>
                <w:rStyle w:val="Hyperlink"/>
                <w:noProof/>
              </w:rPr>
              <w:t>2.1.1.</w:t>
            </w:r>
            <w:r>
              <w:rPr>
                <w:rFonts w:eastAsiaTheme="minorEastAsia"/>
                <w:noProof/>
                <w:lang w:val="en-US"/>
              </w:rPr>
              <w:tab/>
            </w:r>
            <w:r w:rsidRPr="0044036C">
              <w:rPr>
                <w:rStyle w:val="Hyperlink"/>
                <w:noProof/>
              </w:rPr>
              <w:t>DES</w:t>
            </w:r>
            <w:r>
              <w:rPr>
                <w:noProof/>
                <w:webHidden/>
              </w:rPr>
              <w:tab/>
            </w:r>
            <w:r>
              <w:rPr>
                <w:noProof/>
                <w:webHidden/>
              </w:rPr>
              <w:fldChar w:fldCharType="begin"/>
            </w:r>
            <w:r>
              <w:rPr>
                <w:noProof/>
                <w:webHidden/>
              </w:rPr>
              <w:instrText xml:space="preserve"> PAGEREF _Toc40264472 \h </w:instrText>
            </w:r>
            <w:r>
              <w:rPr>
                <w:noProof/>
                <w:webHidden/>
              </w:rPr>
            </w:r>
            <w:r>
              <w:rPr>
                <w:noProof/>
                <w:webHidden/>
              </w:rPr>
              <w:fldChar w:fldCharType="separate"/>
            </w:r>
            <w:r>
              <w:rPr>
                <w:noProof/>
                <w:webHidden/>
              </w:rPr>
              <w:t>10</w:t>
            </w:r>
            <w:r>
              <w:rPr>
                <w:noProof/>
                <w:webHidden/>
              </w:rPr>
              <w:fldChar w:fldCharType="end"/>
            </w:r>
          </w:hyperlink>
        </w:p>
        <w:p w14:paraId="67004A4F" w14:textId="77777777" w:rsidR="006E52EA" w:rsidRDefault="006E52EA">
          <w:pPr>
            <w:pStyle w:val="TOC3"/>
            <w:tabs>
              <w:tab w:val="left" w:pos="1320"/>
              <w:tab w:val="right" w:leader="dot" w:pos="8777"/>
            </w:tabs>
            <w:rPr>
              <w:rFonts w:eastAsiaTheme="minorEastAsia"/>
              <w:noProof/>
              <w:lang w:val="en-US"/>
            </w:rPr>
          </w:pPr>
          <w:hyperlink w:anchor="_Toc40264473" w:history="1">
            <w:r w:rsidRPr="0044036C">
              <w:rPr>
                <w:rStyle w:val="Hyperlink"/>
                <w:noProof/>
              </w:rPr>
              <w:t>2.1.2.</w:t>
            </w:r>
            <w:r>
              <w:rPr>
                <w:rFonts w:eastAsiaTheme="minorEastAsia"/>
                <w:noProof/>
                <w:lang w:val="en-US"/>
              </w:rPr>
              <w:tab/>
            </w:r>
            <w:r w:rsidRPr="0044036C">
              <w:rPr>
                <w:rStyle w:val="Hyperlink"/>
                <w:noProof/>
              </w:rPr>
              <w:t>SSL</w:t>
            </w:r>
            <w:r>
              <w:rPr>
                <w:noProof/>
                <w:webHidden/>
              </w:rPr>
              <w:tab/>
            </w:r>
            <w:r>
              <w:rPr>
                <w:noProof/>
                <w:webHidden/>
              </w:rPr>
              <w:fldChar w:fldCharType="begin"/>
            </w:r>
            <w:r>
              <w:rPr>
                <w:noProof/>
                <w:webHidden/>
              </w:rPr>
              <w:instrText xml:space="preserve"> PAGEREF _Toc40264473 \h </w:instrText>
            </w:r>
            <w:r>
              <w:rPr>
                <w:noProof/>
                <w:webHidden/>
              </w:rPr>
            </w:r>
            <w:r>
              <w:rPr>
                <w:noProof/>
                <w:webHidden/>
              </w:rPr>
              <w:fldChar w:fldCharType="separate"/>
            </w:r>
            <w:r>
              <w:rPr>
                <w:noProof/>
                <w:webHidden/>
              </w:rPr>
              <w:t>11</w:t>
            </w:r>
            <w:r>
              <w:rPr>
                <w:noProof/>
                <w:webHidden/>
              </w:rPr>
              <w:fldChar w:fldCharType="end"/>
            </w:r>
          </w:hyperlink>
        </w:p>
        <w:p w14:paraId="112FAF9D" w14:textId="77777777" w:rsidR="006E52EA" w:rsidRDefault="006E52EA">
          <w:pPr>
            <w:pStyle w:val="TOC3"/>
            <w:tabs>
              <w:tab w:val="left" w:pos="1320"/>
              <w:tab w:val="right" w:leader="dot" w:pos="8777"/>
            </w:tabs>
            <w:rPr>
              <w:rFonts w:eastAsiaTheme="minorEastAsia"/>
              <w:noProof/>
              <w:lang w:val="en-US"/>
            </w:rPr>
          </w:pPr>
          <w:hyperlink w:anchor="_Toc40264474" w:history="1">
            <w:r w:rsidRPr="0044036C">
              <w:rPr>
                <w:rStyle w:val="Hyperlink"/>
                <w:noProof/>
              </w:rPr>
              <w:t>2.1.3.</w:t>
            </w:r>
            <w:r>
              <w:rPr>
                <w:rFonts w:eastAsiaTheme="minorEastAsia"/>
                <w:noProof/>
                <w:lang w:val="en-US"/>
              </w:rPr>
              <w:tab/>
            </w:r>
            <w:r w:rsidRPr="0044036C">
              <w:rPr>
                <w:rStyle w:val="Hyperlink"/>
                <w:noProof/>
              </w:rPr>
              <w:t>AES</w:t>
            </w:r>
            <w:r>
              <w:rPr>
                <w:noProof/>
                <w:webHidden/>
              </w:rPr>
              <w:tab/>
            </w:r>
            <w:r>
              <w:rPr>
                <w:noProof/>
                <w:webHidden/>
              </w:rPr>
              <w:fldChar w:fldCharType="begin"/>
            </w:r>
            <w:r>
              <w:rPr>
                <w:noProof/>
                <w:webHidden/>
              </w:rPr>
              <w:instrText xml:space="preserve"> PAGEREF _Toc40264474 \h </w:instrText>
            </w:r>
            <w:r>
              <w:rPr>
                <w:noProof/>
                <w:webHidden/>
              </w:rPr>
            </w:r>
            <w:r>
              <w:rPr>
                <w:noProof/>
                <w:webHidden/>
              </w:rPr>
              <w:fldChar w:fldCharType="separate"/>
            </w:r>
            <w:r>
              <w:rPr>
                <w:noProof/>
                <w:webHidden/>
              </w:rPr>
              <w:t>11</w:t>
            </w:r>
            <w:r>
              <w:rPr>
                <w:noProof/>
                <w:webHidden/>
              </w:rPr>
              <w:fldChar w:fldCharType="end"/>
            </w:r>
          </w:hyperlink>
        </w:p>
        <w:p w14:paraId="6D70D7A0" w14:textId="77777777" w:rsidR="006E52EA" w:rsidRDefault="006E52EA">
          <w:pPr>
            <w:pStyle w:val="TOC2"/>
            <w:tabs>
              <w:tab w:val="left" w:pos="660"/>
              <w:tab w:val="right" w:leader="dot" w:pos="8777"/>
            </w:tabs>
            <w:rPr>
              <w:rFonts w:eastAsiaTheme="minorEastAsia"/>
              <w:noProof/>
              <w:lang w:val="en-US"/>
            </w:rPr>
          </w:pPr>
          <w:hyperlink w:anchor="_Toc40264475" w:history="1">
            <w:r w:rsidRPr="0044036C">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4036C">
              <w:rPr>
                <w:rStyle w:val="Hyperlink"/>
                <w:noProof/>
              </w:rPr>
              <w:t>Asymmetric Key Encryption</w:t>
            </w:r>
            <w:r>
              <w:rPr>
                <w:noProof/>
                <w:webHidden/>
              </w:rPr>
              <w:tab/>
            </w:r>
            <w:r>
              <w:rPr>
                <w:noProof/>
                <w:webHidden/>
              </w:rPr>
              <w:fldChar w:fldCharType="begin"/>
            </w:r>
            <w:r>
              <w:rPr>
                <w:noProof/>
                <w:webHidden/>
              </w:rPr>
              <w:instrText xml:space="preserve"> PAGEREF _Toc40264475 \h </w:instrText>
            </w:r>
            <w:r>
              <w:rPr>
                <w:noProof/>
                <w:webHidden/>
              </w:rPr>
            </w:r>
            <w:r>
              <w:rPr>
                <w:noProof/>
                <w:webHidden/>
              </w:rPr>
              <w:fldChar w:fldCharType="separate"/>
            </w:r>
            <w:r>
              <w:rPr>
                <w:noProof/>
                <w:webHidden/>
              </w:rPr>
              <w:t>11</w:t>
            </w:r>
            <w:r>
              <w:rPr>
                <w:noProof/>
                <w:webHidden/>
              </w:rPr>
              <w:fldChar w:fldCharType="end"/>
            </w:r>
          </w:hyperlink>
        </w:p>
        <w:p w14:paraId="1D0CFACE" w14:textId="77777777" w:rsidR="006E52EA" w:rsidRDefault="006E52EA">
          <w:pPr>
            <w:pStyle w:val="TOC3"/>
            <w:tabs>
              <w:tab w:val="left" w:pos="1320"/>
              <w:tab w:val="right" w:leader="dot" w:pos="8777"/>
            </w:tabs>
            <w:rPr>
              <w:rFonts w:eastAsiaTheme="minorEastAsia"/>
              <w:noProof/>
              <w:lang w:val="en-US"/>
            </w:rPr>
          </w:pPr>
          <w:hyperlink w:anchor="_Toc40264476" w:history="1">
            <w:r w:rsidRPr="0044036C">
              <w:rPr>
                <w:rStyle w:val="Hyperlink"/>
                <w:noProof/>
              </w:rPr>
              <w:t>2.2.1.</w:t>
            </w:r>
            <w:r>
              <w:rPr>
                <w:rFonts w:eastAsiaTheme="minorEastAsia"/>
                <w:noProof/>
                <w:lang w:val="en-US"/>
              </w:rPr>
              <w:tab/>
            </w:r>
            <w:r w:rsidRPr="0044036C">
              <w:rPr>
                <w:rStyle w:val="Hyperlink"/>
                <w:noProof/>
              </w:rPr>
              <w:t>Diffie – Helman</w:t>
            </w:r>
            <w:r>
              <w:rPr>
                <w:noProof/>
                <w:webHidden/>
              </w:rPr>
              <w:tab/>
            </w:r>
            <w:r>
              <w:rPr>
                <w:noProof/>
                <w:webHidden/>
              </w:rPr>
              <w:fldChar w:fldCharType="begin"/>
            </w:r>
            <w:r>
              <w:rPr>
                <w:noProof/>
                <w:webHidden/>
              </w:rPr>
              <w:instrText xml:space="preserve"> PAGEREF _Toc40264476 \h </w:instrText>
            </w:r>
            <w:r>
              <w:rPr>
                <w:noProof/>
                <w:webHidden/>
              </w:rPr>
            </w:r>
            <w:r>
              <w:rPr>
                <w:noProof/>
                <w:webHidden/>
              </w:rPr>
              <w:fldChar w:fldCharType="separate"/>
            </w:r>
            <w:r>
              <w:rPr>
                <w:noProof/>
                <w:webHidden/>
              </w:rPr>
              <w:t>11</w:t>
            </w:r>
            <w:r>
              <w:rPr>
                <w:noProof/>
                <w:webHidden/>
              </w:rPr>
              <w:fldChar w:fldCharType="end"/>
            </w:r>
          </w:hyperlink>
        </w:p>
        <w:p w14:paraId="15FE770C" w14:textId="77777777" w:rsidR="006E52EA" w:rsidRDefault="006E52EA">
          <w:pPr>
            <w:pStyle w:val="TOC3"/>
            <w:tabs>
              <w:tab w:val="left" w:pos="1320"/>
              <w:tab w:val="right" w:leader="dot" w:pos="8777"/>
            </w:tabs>
            <w:rPr>
              <w:rFonts w:eastAsiaTheme="minorEastAsia"/>
              <w:noProof/>
              <w:lang w:val="en-US"/>
            </w:rPr>
          </w:pPr>
          <w:hyperlink w:anchor="_Toc40264477" w:history="1">
            <w:r w:rsidRPr="0044036C">
              <w:rPr>
                <w:rStyle w:val="Hyperlink"/>
                <w:noProof/>
              </w:rPr>
              <w:t>2.2.2.</w:t>
            </w:r>
            <w:r>
              <w:rPr>
                <w:rFonts w:eastAsiaTheme="minorEastAsia"/>
                <w:noProof/>
                <w:lang w:val="en-US"/>
              </w:rPr>
              <w:tab/>
            </w:r>
            <w:r w:rsidRPr="0044036C">
              <w:rPr>
                <w:rStyle w:val="Hyperlink"/>
                <w:noProof/>
              </w:rPr>
              <w:t>RSA</w:t>
            </w:r>
            <w:r>
              <w:rPr>
                <w:noProof/>
                <w:webHidden/>
              </w:rPr>
              <w:tab/>
            </w:r>
            <w:r>
              <w:rPr>
                <w:noProof/>
                <w:webHidden/>
              </w:rPr>
              <w:fldChar w:fldCharType="begin"/>
            </w:r>
            <w:r>
              <w:rPr>
                <w:noProof/>
                <w:webHidden/>
              </w:rPr>
              <w:instrText xml:space="preserve"> PAGEREF _Toc40264477 \h </w:instrText>
            </w:r>
            <w:r>
              <w:rPr>
                <w:noProof/>
                <w:webHidden/>
              </w:rPr>
            </w:r>
            <w:r>
              <w:rPr>
                <w:noProof/>
                <w:webHidden/>
              </w:rPr>
              <w:fldChar w:fldCharType="separate"/>
            </w:r>
            <w:r>
              <w:rPr>
                <w:noProof/>
                <w:webHidden/>
              </w:rPr>
              <w:t>12</w:t>
            </w:r>
            <w:r>
              <w:rPr>
                <w:noProof/>
                <w:webHidden/>
              </w:rPr>
              <w:fldChar w:fldCharType="end"/>
            </w:r>
          </w:hyperlink>
        </w:p>
        <w:p w14:paraId="5E29C267" w14:textId="77777777" w:rsidR="006E52EA" w:rsidRDefault="006E52EA">
          <w:pPr>
            <w:pStyle w:val="TOC2"/>
            <w:tabs>
              <w:tab w:val="left" w:pos="660"/>
              <w:tab w:val="right" w:leader="dot" w:pos="8777"/>
            </w:tabs>
            <w:rPr>
              <w:rFonts w:eastAsiaTheme="minorEastAsia"/>
              <w:noProof/>
              <w:lang w:val="en-US"/>
            </w:rPr>
          </w:pPr>
          <w:hyperlink w:anchor="_Toc40264478" w:history="1">
            <w:r w:rsidRPr="0044036C">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4036C">
              <w:rPr>
                <w:rStyle w:val="Hyperlink"/>
                <w:noProof/>
              </w:rPr>
              <w:t>Use of cryptography to provide integrity</w:t>
            </w:r>
            <w:r>
              <w:rPr>
                <w:noProof/>
                <w:webHidden/>
              </w:rPr>
              <w:tab/>
            </w:r>
            <w:r>
              <w:rPr>
                <w:noProof/>
                <w:webHidden/>
              </w:rPr>
              <w:fldChar w:fldCharType="begin"/>
            </w:r>
            <w:r>
              <w:rPr>
                <w:noProof/>
                <w:webHidden/>
              </w:rPr>
              <w:instrText xml:space="preserve"> PAGEREF _Toc40264478 \h </w:instrText>
            </w:r>
            <w:r>
              <w:rPr>
                <w:noProof/>
                <w:webHidden/>
              </w:rPr>
            </w:r>
            <w:r>
              <w:rPr>
                <w:noProof/>
                <w:webHidden/>
              </w:rPr>
              <w:fldChar w:fldCharType="separate"/>
            </w:r>
            <w:r>
              <w:rPr>
                <w:noProof/>
                <w:webHidden/>
              </w:rPr>
              <w:t>13</w:t>
            </w:r>
            <w:r>
              <w:rPr>
                <w:noProof/>
                <w:webHidden/>
              </w:rPr>
              <w:fldChar w:fldCharType="end"/>
            </w:r>
          </w:hyperlink>
        </w:p>
        <w:p w14:paraId="0313C85B" w14:textId="77777777" w:rsidR="006E52EA" w:rsidRDefault="006E52EA">
          <w:pPr>
            <w:pStyle w:val="TOC3"/>
            <w:tabs>
              <w:tab w:val="left" w:pos="1320"/>
              <w:tab w:val="right" w:leader="dot" w:pos="8777"/>
            </w:tabs>
            <w:rPr>
              <w:rFonts w:eastAsiaTheme="minorEastAsia"/>
              <w:noProof/>
              <w:lang w:val="en-US"/>
            </w:rPr>
          </w:pPr>
          <w:hyperlink w:anchor="_Toc40264479" w:history="1">
            <w:r w:rsidRPr="0044036C">
              <w:rPr>
                <w:rStyle w:val="Hyperlink"/>
                <w:noProof/>
              </w:rPr>
              <w:t>2.3.1.</w:t>
            </w:r>
            <w:r>
              <w:rPr>
                <w:rFonts w:eastAsiaTheme="minorEastAsia"/>
                <w:noProof/>
                <w:lang w:val="en-US"/>
              </w:rPr>
              <w:tab/>
            </w:r>
            <w:r w:rsidRPr="0044036C">
              <w:rPr>
                <w:rStyle w:val="Hyperlink"/>
                <w:noProof/>
              </w:rPr>
              <w:t>Hashing algorithms</w:t>
            </w:r>
            <w:r>
              <w:rPr>
                <w:noProof/>
                <w:webHidden/>
              </w:rPr>
              <w:tab/>
            </w:r>
            <w:r>
              <w:rPr>
                <w:noProof/>
                <w:webHidden/>
              </w:rPr>
              <w:fldChar w:fldCharType="begin"/>
            </w:r>
            <w:r>
              <w:rPr>
                <w:noProof/>
                <w:webHidden/>
              </w:rPr>
              <w:instrText xml:space="preserve"> PAGEREF _Toc40264479 \h </w:instrText>
            </w:r>
            <w:r>
              <w:rPr>
                <w:noProof/>
                <w:webHidden/>
              </w:rPr>
            </w:r>
            <w:r>
              <w:rPr>
                <w:noProof/>
                <w:webHidden/>
              </w:rPr>
              <w:fldChar w:fldCharType="separate"/>
            </w:r>
            <w:r>
              <w:rPr>
                <w:noProof/>
                <w:webHidden/>
              </w:rPr>
              <w:t>13</w:t>
            </w:r>
            <w:r>
              <w:rPr>
                <w:noProof/>
                <w:webHidden/>
              </w:rPr>
              <w:fldChar w:fldCharType="end"/>
            </w:r>
          </w:hyperlink>
        </w:p>
        <w:p w14:paraId="28FA03DB" w14:textId="77777777" w:rsidR="006E52EA" w:rsidRDefault="006E52EA">
          <w:pPr>
            <w:pStyle w:val="TOC3"/>
            <w:tabs>
              <w:tab w:val="left" w:pos="1320"/>
              <w:tab w:val="right" w:leader="dot" w:pos="8777"/>
            </w:tabs>
            <w:rPr>
              <w:rFonts w:eastAsiaTheme="minorEastAsia"/>
              <w:noProof/>
              <w:lang w:val="en-US"/>
            </w:rPr>
          </w:pPr>
          <w:hyperlink w:anchor="_Toc40264480" w:history="1">
            <w:r w:rsidRPr="0044036C">
              <w:rPr>
                <w:rStyle w:val="Hyperlink"/>
                <w:noProof/>
              </w:rPr>
              <w:t>2.3.2.</w:t>
            </w:r>
            <w:r>
              <w:rPr>
                <w:rFonts w:eastAsiaTheme="minorEastAsia"/>
                <w:noProof/>
                <w:lang w:val="en-US"/>
              </w:rPr>
              <w:tab/>
            </w:r>
            <w:r w:rsidRPr="0044036C">
              <w:rPr>
                <w:rStyle w:val="Hyperlink"/>
                <w:noProof/>
              </w:rPr>
              <w:t>Message Authentication Code (MAC)</w:t>
            </w:r>
            <w:r>
              <w:rPr>
                <w:noProof/>
                <w:webHidden/>
              </w:rPr>
              <w:tab/>
            </w:r>
            <w:r>
              <w:rPr>
                <w:noProof/>
                <w:webHidden/>
              </w:rPr>
              <w:fldChar w:fldCharType="begin"/>
            </w:r>
            <w:r>
              <w:rPr>
                <w:noProof/>
                <w:webHidden/>
              </w:rPr>
              <w:instrText xml:space="preserve"> PAGEREF _Toc40264480 \h </w:instrText>
            </w:r>
            <w:r>
              <w:rPr>
                <w:noProof/>
                <w:webHidden/>
              </w:rPr>
            </w:r>
            <w:r>
              <w:rPr>
                <w:noProof/>
                <w:webHidden/>
              </w:rPr>
              <w:fldChar w:fldCharType="separate"/>
            </w:r>
            <w:r>
              <w:rPr>
                <w:noProof/>
                <w:webHidden/>
              </w:rPr>
              <w:t>13</w:t>
            </w:r>
            <w:r>
              <w:rPr>
                <w:noProof/>
                <w:webHidden/>
              </w:rPr>
              <w:fldChar w:fldCharType="end"/>
            </w:r>
          </w:hyperlink>
        </w:p>
        <w:p w14:paraId="1A72B644" w14:textId="77777777" w:rsidR="006E52EA" w:rsidRDefault="006E52EA">
          <w:pPr>
            <w:pStyle w:val="TOC3"/>
            <w:tabs>
              <w:tab w:val="left" w:pos="1320"/>
              <w:tab w:val="right" w:leader="dot" w:pos="8777"/>
            </w:tabs>
            <w:rPr>
              <w:rFonts w:eastAsiaTheme="minorEastAsia"/>
              <w:noProof/>
              <w:lang w:val="en-US"/>
            </w:rPr>
          </w:pPr>
          <w:hyperlink w:anchor="_Toc40264481" w:history="1">
            <w:r w:rsidRPr="0044036C">
              <w:rPr>
                <w:rStyle w:val="Hyperlink"/>
                <w:noProof/>
              </w:rPr>
              <w:t>2.3.3.</w:t>
            </w:r>
            <w:r>
              <w:rPr>
                <w:rFonts w:eastAsiaTheme="minorEastAsia"/>
                <w:noProof/>
                <w:lang w:val="en-US"/>
              </w:rPr>
              <w:tab/>
            </w:r>
            <w:r w:rsidRPr="0044036C">
              <w:rPr>
                <w:rStyle w:val="Hyperlink"/>
                <w:noProof/>
              </w:rPr>
              <w:t>Digital signatures</w:t>
            </w:r>
            <w:r>
              <w:rPr>
                <w:noProof/>
                <w:webHidden/>
              </w:rPr>
              <w:tab/>
            </w:r>
            <w:r>
              <w:rPr>
                <w:noProof/>
                <w:webHidden/>
              </w:rPr>
              <w:fldChar w:fldCharType="begin"/>
            </w:r>
            <w:r>
              <w:rPr>
                <w:noProof/>
                <w:webHidden/>
              </w:rPr>
              <w:instrText xml:space="preserve"> PAGEREF _Toc40264481 \h </w:instrText>
            </w:r>
            <w:r>
              <w:rPr>
                <w:noProof/>
                <w:webHidden/>
              </w:rPr>
            </w:r>
            <w:r>
              <w:rPr>
                <w:noProof/>
                <w:webHidden/>
              </w:rPr>
              <w:fldChar w:fldCharType="separate"/>
            </w:r>
            <w:r>
              <w:rPr>
                <w:noProof/>
                <w:webHidden/>
              </w:rPr>
              <w:t>14</w:t>
            </w:r>
            <w:r>
              <w:rPr>
                <w:noProof/>
                <w:webHidden/>
              </w:rPr>
              <w:fldChar w:fldCharType="end"/>
            </w:r>
          </w:hyperlink>
        </w:p>
        <w:p w14:paraId="3DC700AE" w14:textId="77777777" w:rsidR="006E52EA" w:rsidRDefault="006E52EA">
          <w:pPr>
            <w:pStyle w:val="TOC3"/>
            <w:tabs>
              <w:tab w:val="left" w:pos="1320"/>
              <w:tab w:val="right" w:leader="dot" w:pos="8777"/>
            </w:tabs>
            <w:rPr>
              <w:rFonts w:eastAsiaTheme="minorEastAsia"/>
              <w:noProof/>
              <w:lang w:val="en-US"/>
            </w:rPr>
          </w:pPr>
          <w:hyperlink w:anchor="_Toc40264482" w:history="1">
            <w:r w:rsidRPr="0044036C">
              <w:rPr>
                <w:rStyle w:val="Hyperlink"/>
                <w:noProof/>
              </w:rPr>
              <w:t>2.3.4.</w:t>
            </w:r>
            <w:r>
              <w:rPr>
                <w:rFonts w:eastAsiaTheme="minorEastAsia"/>
                <w:noProof/>
                <w:lang w:val="en-US"/>
              </w:rPr>
              <w:tab/>
            </w:r>
            <w:r w:rsidRPr="0044036C">
              <w:rPr>
                <w:rStyle w:val="Hyperlink"/>
                <w:noProof/>
              </w:rPr>
              <w:t>PKI – Public Key Infrastructure</w:t>
            </w:r>
            <w:r>
              <w:rPr>
                <w:noProof/>
                <w:webHidden/>
              </w:rPr>
              <w:tab/>
            </w:r>
            <w:r>
              <w:rPr>
                <w:noProof/>
                <w:webHidden/>
              </w:rPr>
              <w:fldChar w:fldCharType="begin"/>
            </w:r>
            <w:r>
              <w:rPr>
                <w:noProof/>
                <w:webHidden/>
              </w:rPr>
              <w:instrText xml:space="preserve"> PAGEREF _Toc40264482 \h </w:instrText>
            </w:r>
            <w:r>
              <w:rPr>
                <w:noProof/>
                <w:webHidden/>
              </w:rPr>
            </w:r>
            <w:r>
              <w:rPr>
                <w:noProof/>
                <w:webHidden/>
              </w:rPr>
              <w:fldChar w:fldCharType="separate"/>
            </w:r>
            <w:r>
              <w:rPr>
                <w:noProof/>
                <w:webHidden/>
              </w:rPr>
              <w:t>14</w:t>
            </w:r>
            <w:r>
              <w:rPr>
                <w:noProof/>
                <w:webHidden/>
              </w:rPr>
              <w:fldChar w:fldCharType="end"/>
            </w:r>
          </w:hyperlink>
        </w:p>
        <w:p w14:paraId="1671F2F9" w14:textId="77777777" w:rsidR="006E52EA" w:rsidRDefault="006E52EA">
          <w:pPr>
            <w:pStyle w:val="TOC2"/>
            <w:tabs>
              <w:tab w:val="left" w:pos="660"/>
              <w:tab w:val="right" w:leader="dot" w:pos="8777"/>
            </w:tabs>
            <w:rPr>
              <w:rFonts w:eastAsiaTheme="minorEastAsia"/>
              <w:noProof/>
              <w:lang w:val="en-US"/>
            </w:rPr>
          </w:pPr>
          <w:hyperlink w:anchor="_Toc40264483" w:history="1">
            <w:r w:rsidRPr="0044036C">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4036C">
              <w:rPr>
                <w:rStyle w:val="Hyperlink"/>
                <w:noProof/>
              </w:rPr>
              <w:t>Comparison of symmetric and assymetric keys</w:t>
            </w:r>
            <w:r>
              <w:rPr>
                <w:noProof/>
                <w:webHidden/>
              </w:rPr>
              <w:tab/>
            </w:r>
            <w:r>
              <w:rPr>
                <w:noProof/>
                <w:webHidden/>
              </w:rPr>
              <w:fldChar w:fldCharType="begin"/>
            </w:r>
            <w:r>
              <w:rPr>
                <w:noProof/>
                <w:webHidden/>
              </w:rPr>
              <w:instrText xml:space="preserve"> PAGEREF _Toc40264483 \h </w:instrText>
            </w:r>
            <w:r>
              <w:rPr>
                <w:noProof/>
                <w:webHidden/>
              </w:rPr>
            </w:r>
            <w:r>
              <w:rPr>
                <w:noProof/>
                <w:webHidden/>
              </w:rPr>
              <w:fldChar w:fldCharType="separate"/>
            </w:r>
            <w:r>
              <w:rPr>
                <w:noProof/>
                <w:webHidden/>
              </w:rPr>
              <w:t>14</w:t>
            </w:r>
            <w:r>
              <w:rPr>
                <w:noProof/>
                <w:webHidden/>
              </w:rPr>
              <w:fldChar w:fldCharType="end"/>
            </w:r>
          </w:hyperlink>
        </w:p>
        <w:p w14:paraId="2C82F32E" w14:textId="77777777" w:rsidR="006E52EA" w:rsidRDefault="006E52EA">
          <w:pPr>
            <w:pStyle w:val="TOC1"/>
            <w:rPr>
              <w:rFonts w:eastAsiaTheme="minorEastAsia"/>
              <w:noProof/>
              <w:lang w:val="en-US"/>
            </w:rPr>
          </w:pPr>
          <w:hyperlink w:anchor="_Toc40264484" w:history="1">
            <w:r w:rsidRPr="0044036C">
              <w:rPr>
                <w:rStyle w:val="Hyperlink"/>
                <w:noProof/>
              </w:rPr>
              <w:t>3.</w:t>
            </w:r>
            <w:r>
              <w:rPr>
                <w:rFonts w:eastAsiaTheme="minorEastAsia"/>
                <w:noProof/>
                <w:lang w:val="en-US"/>
              </w:rPr>
              <w:tab/>
            </w:r>
            <w:r w:rsidRPr="0044036C">
              <w:rPr>
                <w:rStyle w:val="Hyperlink"/>
                <w:noProof/>
              </w:rPr>
              <w:t>Identification and autentification</w:t>
            </w:r>
            <w:r>
              <w:rPr>
                <w:noProof/>
                <w:webHidden/>
              </w:rPr>
              <w:tab/>
            </w:r>
            <w:r>
              <w:rPr>
                <w:noProof/>
                <w:webHidden/>
              </w:rPr>
              <w:fldChar w:fldCharType="begin"/>
            </w:r>
            <w:r>
              <w:rPr>
                <w:noProof/>
                <w:webHidden/>
              </w:rPr>
              <w:instrText xml:space="preserve"> PAGEREF _Toc40264484 \h </w:instrText>
            </w:r>
            <w:r>
              <w:rPr>
                <w:noProof/>
                <w:webHidden/>
              </w:rPr>
            </w:r>
            <w:r>
              <w:rPr>
                <w:noProof/>
                <w:webHidden/>
              </w:rPr>
              <w:fldChar w:fldCharType="separate"/>
            </w:r>
            <w:r>
              <w:rPr>
                <w:noProof/>
                <w:webHidden/>
              </w:rPr>
              <w:t>16</w:t>
            </w:r>
            <w:r>
              <w:rPr>
                <w:noProof/>
                <w:webHidden/>
              </w:rPr>
              <w:fldChar w:fldCharType="end"/>
            </w:r>
          </w:hyperlink>
        </w:p>
        <w:p w14:paraId="36B7F272" w14:textId="77777777" w:rsidR="006E52EA" w:rsidRDefault="006E52EA">
          <w:pPr>
            <w:pStyle w:val="TOC2"/>
            <w:tabs>
              <w:tab w:val="left" w:pos="660"/>
              <w:tab w:val="right" w:leader="dot" w:pos="8777"/>
            </w:tabs>
            <w:rPr>
              <w:rFonts w:eastAsiaTheme="minorEastAsia"/>
              <w:noProof/>
              <w:lang w:val="en-US"/>
            </w:rPr>
          </w:pPr>
          <w:hyperlink w:anchor="_Toc40264485" w:history="1">
            <w:r w:rsidRPr="0044036C">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4036C">
              <w:rPr>
                <w:rStyle w:val="Hyperlink"/>
                <w:noProof/>
              </w:rPr>
              <w:t>Autentification</w:t>
            </w:r>
            <w:r>
              <w:rPr>
                <w:noProof/>
                <w:webHidden/>
              </w:rPr>
              <w:tab/>
            </w:r>
            <w:r>
              <w:rPr>
                <w:noProof/>
                <w:webHidden/>
              </w:rPr>
              <w:fldChar w:fldCharType="begin"/>
            </w:r>
            <w:r>
              <w:rPr>
                <w:noProof/>
                <w:webHidden/>
              </w:rPr>
              <w:instrText xml:space="preserve"> PAGEREF _Toc40264485 \h </w:instrText>
            </w:r>
            <w:r>
              <w:rPr>
                <w:noProof/>
                <w:webHidden/>
              </w:rPr>
            </w:r>
            <w:r>
              <w:rPr>
                <w:noProof/>
                <w:webHidden/>
              </w:rPr>
              <w:fldChar w:fldCharType="separate"/>
            </w:r>
            <w:r>
              <w:rPr>
                <w:noProof/>
                <w:webHidden/>
              </w:rPr>
              <w:t>16</w:t>
            </w:r>
            <w:r>
              <w:rPr>
                <w:noProof/>
                <w:webHidden/>
              </w:rPr>
              <w:fldChar w:fldCharType="end"/>
            </w:r>
          </w:hyperlink>
        </w:p>
        <w:p w14:paraId="49DCC4DF" w14:textId="77777777" w:rsidR="006E52EA" w:rsidRDefault="006E52EA">
          <w:pPr>
            <w:pStyle w:val="TOC2"/>
            <w:tabs>
              <w:tab w:val="left" w:pos="660"/>
              <w:tab w:val="right" w:leader="dot" w:pos="8777"/>
            </w:tabs>
            <w:rPr>
              <w:rFonts w:eastAsiaTheme="minorEastAsia"/>
              <w:noProof/>
              <w:lang w:val="en-US"/>
            </w:rPr>
          </w:pPr>
          <w:hyperlink w:anchor="_Toc40264486" w:history="1">
            <w:r w:rsidRPr="0044036C">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4036C">
              <w:rPr>
                <w:rStyle w:val="Hyperlink"/>
                <w:noProof/>
              </w:rPr>
              <w:t>Ideas what to talk about</w:t>
            </w:r>
            <w:r>
              <w:rPr>
                <w:noProof/>
                <w:webHidden/>
              </w:rPr>
              <w:tab/>
            </w:r>
            <w:r>
              <w:rPr>
                <w:noProof/>
                <w:webHidden/>
              </w:rPr>
              <w:fldChar w:fldCharType="begin"/>
            </w:r>
            <w:r>
              <w:rPr>
                <w:noProof/>
                <w:webHidden/>
              </w:rPr>
              <w:instrText xml:space="preserve"> PAGEREF _Toc40264486 \h </w:instrText>
            </w:r>
            <w:r>
              <w:rPr>
                <w:noProof/>
                <w:webHidden/>
              </w:rPr>
            </w:r>
            <w:r>
              <w:rPr>
                <w:noProof/>
                <w:webHidden/>
              </w:rPr>
              <w:fldChar w:fldCharType="separate"/>
            </w:r>
            <w:r>
              <w:rPr>
                <w:noProof/>
                <w:webHidden/>
              </w:rPr>
              <w:t>17</w:t>
            </w:r>
            <w:r>
              <w:rPr>
                <w:noProof/>
                <w:webHidden/>
              </w:rPr>
              <w:fldChar w:fldCharType="end"/>
            </w:r>
          </w:hyperlink>
        </w:p>
        <w:p w14:paraId="35798776" w14:textId="77777777" w:rsidR="006E52EA" w:rsidRDefault="006E52EA">
          <w:pPr>
            <w:pStyle w:val="TOC2"/>
            <w:tabs>
              <w:tab w:val="left" w:pos="660"/>
              <w:tab w:val="right" w:leader="dot" w:pos="8777"/>
            </w:tabs>
            <w:rPr>
              <w:rFonts w:eastAsiaTheme="minorEastAsia"/>
              <w:noProof/>
              <w:lang w:val="en-US"/>
            </w:rPr>
          </w:pPr>
          <w:hyperlink w:anchor="_Toc40264487" w:history="1">
            <w:r w:rsidRPr="0044036C">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4036C">
              <w:rPr>
                <w:rStyle w:val="Hyperlink"/>
                <w:noProof/>
              </w:rPr>
              <w:t>Summary</w:t>
            </w:r>
            <w:r>
              <w:rPr>
                <w:noProof/>
                <w:webHidden/>
              </w:rPr>
              <w:tab/>
            </w:r>
            <w:r>
              <w:rPr>
                <w:noProof/>
                <w:webHidden/>
              </w:rPr>
              <w:fldChar w:fldCharType="begin"/>
            </w:r>
            <w:r>
              <w:rPr>
                <w:noProof/>
                <w:webHidden/>
              </w:rPr>
              <w:instrText xml:space="preserve"> PAGEREF _Toc40264487 \h </w:instrText>
            </w:r>
            <w:r>
              <w:rPr>
                <w:noProof/>
                <w:webHidden/>
              </w:rPr>
            </w:r>
            <w:r>
              <w:rPr>
                <w:noProof/>
                <w:webHidden/>
              </w:rPr>
              <w:fldChar w:fldCharType="separate"/>
            </w:r>
            <w:r>
              <w:rPr>
                <w:noProof/>
                <w:webHidden/>
              </w:rPr>
              <w:t>19</w:t>
            </w:r>
            <w:r>
              <w:rPr>
                <w:noProof/>
                <w:webHidden/>
              </w:rPr>
              <w:fldChar w:fldCharType="end"/>
            </w:r>
          </w:hyperlink>
        </w:p>
        <w:p w14:paraId="124E9BA7" w14:textId="77777777" w:rsidR="006E52EA" w:rsidRDefault="006E52EA">
          <w:pPr>
            <w:pStyle w:val="TOC1"/>
            <w:rPr>
              <w:rFonts w:eastAsiaTheme="minorEastAsia"/>
              <w:noProof/>
              <w:lang w:val="en-US"/>
            </w:rPr>
          </w:pPr>
          <w:hyperlink w:anchor="_Toc40264488" w:history="1">
            <w:r w:rsidRPr="0044036C">
              <w:rPr>
                <w:rStyle w:val="Hyperlink"/>
                <w:noProof/>
              </w:rPr>
              <w:t>4.</w:t>
            </w:r>
            <w:r>
              <w:rPr>
                <w:rFonts w:eastAsiaTheme="minorEastAsia"/>
                <w:noProof/>
                <w:lang w:val="en-US"/>
              </w:rPr>
              <w:tab/>
            </w:r>
            <w:r w:rsidRPr="0044036C">
              <w:rPr>
                <w:rStyle w:val="Hyperlink"/>
                <w:noProof/>
              </w:rPr>
              <w:t>Access control and security models</w:t>
            </w:r>
            <w:r>
              <w:rPr>
                <w:noProof/>
                <w:webHidden/>
              </w:rPr>
              <w:tab/>
            </w:r>
            <w:r>
              <w:rPr>
                <w:noProof/>
                <w:webHidden/>
              </w:rPr>
              <w:fldChar w:fldCharType="begin"/>
            </w:r>
            <w:r>
              <w:rPr>
                <w:noProof/>
                <w:webHidden/>
              </w:rPr>
              <w:instrText xml:space="preserve"> PAGEREF _Toc40264488 \h </w:instrText>
            </w:r>
            <w:r>
              <w:rPr>
                <w:noProof/>
                <w:webHidden/>
              </w:rPr>
            </w:r>
            <w:r>
              <w:rPr>
                <w:noProof/>
                <w:webHidden/>
              </w:rPr>
              <w:fldChar w:fldCharType="separate"/>
            </w:r>
            <w:r>
              <w:rPr>
                <w:noProof/>
                <w:webHidden/>
              </w:rPr>
              <w:t>20</w:t>
            </w:r>
            <w:r>
              <w:rPr>
                <w:noProof/>
                <w:webHidden/>
              </w:rPr>
              <w:fldChar w:fldCharType="end"/>
            </w:r>
          </w:hyperlink>
        </w:p>
        <w:p w14:paraId="6CB60AB7" w14:textId="77777777" w:rsidR="006E52EA" w:rsidRDefault="006E52EA">
          <w:pPr>
            <w:pStyle w:val="TOC2"/>
            <w:tabs>
              <w:tab w:val="left" w:pos="660"/>
              <w:tab w:val="right" w:leader="dot" w:pos="8777"/>
            </w:tabs>
            <w:rPr>
              <w:rFonts w:eastAsiaTheme="minorEastAsia"/>
              <w:noProof/>
              <w:lang w:val="en-US"/>
            </w:rPr>
          </w:pPr>
          <w:hyperlink w:anchor="_Toc40264489" w:history="1">
            <w:r w:rsidRPr="0044036C">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4036C">
              <w:rPr>
                <w:rStyle w:val="Hyperlink"/>
                <w:noProof/>
              </w:rPr>
              <w:t>DAC, MAC and RBAC</w:t>
            </w:r>
            <w:r>
              <w:rPr>
                <w:noProof/>
                <w:webHidden/>
              </w:rPr>
              <w:tab/>
            </w:r>
            <w:r>
              <w:rPr>
                <w:noProof/>
                <w:webHidden/>
              </w:rPr>
              <w:fldChar w:fldCharType="begin"/>
            </w:r>
            <w:r>
              <w:rPr>
                <w:noProof/>
                <w:webHidden/>
              </w:rPr>
              <w:instrText xml:space="preserve"> PAGEREF _Toc40264489 \h </w:instrText>
            </w:r>
            <w:r>
              <w:rPr>
                <w:noProof/>
                <w:webHidden/>
              </w:rPr>
            </w:r>
            <w:r>
              <w:rPr>
                <w:noProof/>
                <w:webHidden/>
              </w:rPr>
              <w:fldChar w:fldCharType="separate"/>
            </w:r>
            <w:r>
              <w:rPr>
                <w:noProof/>
                <w:webHidden/>
              </w:rPr>
              <w:t>20</w:t>
            </w:r>
            <w:r>
              <w:rPr>
                <w:noProof/>
                <w:webHidden/>
              </w:rPr>
              <w:fldChar w:fldCharType="end"/>
            </w:r>
          </w:hyperlink>
        </w:p>
        <w:p w14:paraId="1EC5FF66" w14:textId="77777777" w:rsidR="006E52EA" w:rsidRDefault="006E52EA">
          <w:pPr>
            <w:pStyle w:val="TOC2"/>
            <w:tabs>
              <w:tab w:val="left" w:pos="660"/>
              <w:tab w:val="right" w:leader="dot" w:pos="8777"/>
            </w:tabs>
            <w:rPr>
              <w:rFonts w:eastAsiaTheme="minorEastAsia"/>
              <w:noProof/>
              <w:lang w:val="en-US"/>
            </w:rPr>
          </w:pPr>
          <w:hyperlink w:anchor="_Toc40264490" w:history="1">
            <w:r w:rsidRPr="0044036C">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4036C">
              <w:rPr>
                <w:rStyle w:val="Hyperlink"/>
                <w:noProof/>
              </w:rPr>
              <w:t>Access control implementation</w:t>
            </w:r>
            <w:r>
              <w:rPr>
                <w:noProof/>
                <w:webHidden/>
              </w:rPr>
              <w:tab/>
            </w:r>
            <w:r>
              <w:rPr>
                <w:noProof/>
                <w:webHidden/>
              </w:rPr>
              <w:fldChar w:fldCharType="begin"/>
            </w:r>
            <w:r>
              <w:rPr>
                <w:noProof/>
                <w:webHidden/>
              </w:rPr>
              <w:instrText xml:space="preserve"> PAGEREF _Toc40264490 \h </w:instrText>
            </w:r>
            <w:r>
              <w:rPr>
                <w:noProof/>
                <w:webHidden/>
              </w:rPr>
            </w:r>
            <w:r>
              <w:rPr>
                <w:noProof/>
                <w:webHidden/>
              </w:rPr>
              <w:fldChar w:fldCharType="separate"/>
            </w:r>
            <w:r>
              <w:rPr>
                <w:noProof/>
                <w:webHidden/>
              </w:rPr>
              <w:t>21</w:t>
            </w:r>
            <w:r>
              <w:rPr>
                <w:noProof/>
                <w:webHidden/>
              </w:rPr>
              <w:fldChar w:fldCharType="end"/>
            </w:r>
          </w:hyperlink>
        </w:p>
        <w:p w14:paraId="2CE3BBB4" w14:textId="77777777" w:rsidR="006E52EA" w:rsidRDefault="006E52EA">
          <w:pPr>
            <w:pStyle w:val="TOC3"/>
            <w:tabs>
              <w:tab w:val="left" w:pos="1320"/>
              <w:tab w:val="right" w:leader="dot" w:pos="8777"/>
            </w:tabs>
            <w:rPr>
              <w:rFonts w:eastAsiaTheme="minorEastAsia"/>
              <w:noProof/>
              <w:lang w:val="en-US"/>
            </w:rPr>
          </w:pPr>
          <w:hyperlink w:anchor="_Toc40264491" w:history="1">
            <w:r w:rsidRPr="0044036C">
              <w:rPr>
                <w:rStyle w:val="Hyperlink"/>
                <w:noProof/>
              </w:rPr>
              <w:t>4.2.1.</w:t>
            </w:r>
            <w:r>
              <w:rPr>
                <w:rFonts w:eastAsiaTheme="minorEastAsia"/>
                <w:noProof/>
                <w:lang w:val="en-US"/>
              </w:rPr>
              <w:tab/>
            </w:r>
            <w:r w:rsidRPr="0044036C">
              <w:rPr>
                <w:rStyle w:val="Hyperlink"/>
                <w:noProof/>
              </w:rPr>
              <w:t>Access control matrix.</w:t>
            </w:r>
            <w:r>
              <w:rPr>
                <w:noProof/>
                <w:webHidden/>
              </w:rPr>
              <w:tab/>
            </w:r>
            <w:r>
              <w:rPr>
                <w:noProof/>
                <w:webHidden/>
              </w:rPr>
              <w:fldChar w:fldCharType="begin"/>
            </w:r>
            <w:r>
              <w:rPr>
                <w:noProof/>
                <w:webHidden/>
              </w:rPr>
              <w:instrText xml:space="preserve"> PAGEREF _Toc40264491 \h </w:instrText>
            </w:r>
            <w:r>
              <w:rPr>
                <w:noProof/>
                <w:webHidden/>
              </w:rPr>
            </w:r>
            <w:r>
              <w:rPr>
                <w:noProof/>
                <w:webHidden/>
              </w:rPr>
              <w:fldChar w:fldCharType="separate"/>
            </w:r>
            <w:r>
              <w:rPr>
                <w:noProof/>
                <w:webHidden/>
              </w:rPr>
              <w:t>21</w:t>
            </w:r>
            <w:r>
              <w:rPr>
                <w:noProof/>
                <w:webHidden/>
              </w:rPr>
              <w:fldChar w:fldCharType="end"/>
            </w:r>
          </w:hyperlink>
        </w:p>
        <w:p w14:paraId="37A4C574" w14:textId="77777777" w:rsidR="006E52EA" w:rsidRDefault="006E52EA">
          <w:pPr>
            <w:pStyle w:val="TOC3"/>
            <w:tabs>
              <w:tab w:val="left" w:pos="1320"/>
              <w:tab w:val="right" w:leader="dot" w:pos="8777"/>
            </w:tabs>
            <w:rPr>
              <w:rFonts w:eastAsiaTheme="minorEastAsia"/>
              <w:noProof/>
              <w:lang w:val="en-US"/>
            </w:rPr>
          </w:pPr>
          <w:hyperlink w:anchor="_Toc40264492" w:history="1">
            <w:r w:rsidRPr="0044036C">
              <w:rPr>
                <w:rStyle w:val="Hyperlink"/>
                <w:noProof/>
              </w:rPr>
              <w:t>4.2.2.</w:t>
            </w:r>
            <w:r>
              <w:rPr>
                <w:rFonts w:eastAsiaTheme="minorEastAsia"/>
                <w:noProof/>
                <w:lang w:val="en-US"/>
              </w:rPr>
              <w:tab/>
            </w:r>
            <w:r w:rsidRPr="0044036C">
              <w:rPr>
                <w:rStyle w:val="Hyperlink"/>
                <w:noProof/>
              </w:rPr>
              <w:t>List based access control</w:t>
            </w:r>
            <w:r>
              <w:rPr>
                <w:noProof/>
                <w:webHidden/>
              </w:rPr>
              <w:tab/>
            </w:r>
            <w:r>
              <w:rPr>
                <w:noProof/>
                <w:webHidden/>
              </w:rPr>
              <w:fldChar w:fldCharType="begin"/>
            </w:r>
            <w:r>
              <w:rPr>
                <w:noProof/>
                <w:webHidden/>
              </w:rPr>
              <w:instrText xml:space="preserve"> PAGEREF _Toc40264492 \h </w:instrText>
            </w:r>
            <w:r>
              <w:rPr>
                <w:noProof/>
                <w:webHidden/>
              </w:rPr>
            </w:r>
            <w:r>
              <w:rPr>
                <w:noProof/>
                <w:webHidden/>
              </w:rPr>
              <w:fldChar w:fldCharType="separate"/>
            </w:r>
            <w:r>
              <w:rPr>
                <w:noProof/>
                <w:webHidden/>
              </w:rPr>
              <w:t>21</w:t>
            </w:r>
            <w:r>
              <w:rPr>
                <w:noProof/>
                <w:webHidden/>
              </w:rPr>
              <w:fldChar w:fldCharType="end"/>
            </w:r>
          </w:hyperlink>
        </w:p>
        <w:p w14:paraId="4737BD8B" w14:textId="77777777" w:rsidR="006E52EA" w:rsidRDefault="006E52EA">
          <w:pPr>
            <w:pStyle w:val="TOC2"/>
            <w:tabs>
              <w:tab w:val="left" w:pos="660"/>
              <w:tab w:val="right" w:leader="dot" w:pos="8777"/>
            </w:tabs>
            <w:rPr>
              <w:rFonts w:eastAsiaTheme="minorEastAsia"/>
              <w:noProof/>
              <w:lang w:val="en-US"/>
            </w:rPr>
          </w:pPr>
          <w:hyperlink w:anchor="_Toc40264493" w:history="1">
            <w:r w:rsidRPr="0044036C">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4036C">
              <w:rPr>
                <w:rStyle w:val="Hyperlink"/>
                <w:noProof/>
              </w:rPr>
              <w:t>Security models</w:t>
            </w:r>
            <w:r>
              <w:rPr>
                <w:noProof/>
                <w:webHidden/>
              </w:rPr>
              <w:tab/>
            </w:r>
            <w:r>
              <w:rPr>
                <w:noProof/>
                <w:webHidden/>
              </w:rPr>
              <w:fldChar w:fldCharType="begin"/>
            </w:r>
            <w:r>
              <w:rPr>
                <w:noProof/>
                <w:webHidden/>
              </w:rPr>
              <w:instrText xml:space="preserve"> PAGEREF _Toc40264493 \h </w:instrText>
            </w:r>
            <w:r>
              <w:rPr>
                <w:noProof/>
                <w:webHidden/>
              </w:rPr>
            </w:r>
            <w:r>
              <w:rPr>
                <w:noProof/>
                <w:webHidden/>
              </w:rPr>
              <w:fldChar w:fldCharType="separate"/>
            </w:r>
            <w:r>
              <w:rPr>
                <w:noProof/>
                <w:webHidden/>
              </w:rPr>
              <w:t>22</w:t>
            </w:r>
            <w:r>
              <w:rPr>
                <w:noProof/>
                <w:webHidden/>
              </w:rPr>
              <w:fldChar w:fldCharType="end"/>
            </w:r>
          </w:hyperlink>
        </w:p>
        <w:p w14:paraId="406F657F" w14:textId="77777777" w:rsidR="006E52EA" w:rsidRDefault="006E52EA">
          <w:pPr>
            <w:pStyle w:val="TOC1"/>
            <w:rPr>
              <w:rFonts w:eastAsiaTheme="minorEastAsia"/>
              <w:noProof/>
              <w:lang w:val="en-US"/>
            </w:rPr>
          </w:pPr>
          <w:hyperlink w:anchor="_Toc40264494" w:history="1">
            <w:r w:rsidRPr="0044036C">
              <w:rPr>
                <w:rStyle w:val="Hyperlink"/>
                <w:noProof/>
              </w:rPr>
              <w:t>5.</w:t>
            </w:r>
            <w:r>
              <w:rPr>
                <w:rFonts w:eastAsiaTheme="minorEastAsia"/>
                <w:noProof/>
                <w:lang w:val="en-US"/>
              </w:rPr>
              <w:tab/>
            </w:r>
            <w:r w:rsidRPr="0044036C">
              <w:rPr>
                <w:rStyle w:val="Hyperlink"/>
                <w:noProof/>
              </w:rPr>
              <w:t>Web Security</w:t>
            </w:r>
            <w:r>
              <w:rPr>
                <w:noProof/>
                <w:webHidden/>
              </w:rPr>
              <w:tab/>
            </w:r>
            <w:r>
              <w:rPr>
                <w:noProof/>
                <w:webHidden/>
              </w:rPr>
              <w:fldChar w:fldCharType="begin"/>
            </w:r>
            <w:r>
              <w:rPr>
                <w:noProof/>
                <w:webHidden/>
              </w:rPr>
              <w:instrText xml:space="preserve"> PAGEREF _Toc40264494 \h </w:instrText>
            </w:r>
            <w:r>
              <w:rPr>
                <w:noProof/>
                <w:webHidden/>
              </w:rPr>
            </w:r>
            <w:r>
              <w:rPr>
                <w:noProof/>
                <w:webHidden/>
              </w:rPr>
              <w:fldChar w:fldCharType="separate"/>
            </w:r>
            <w:r>
              <w:rPr>
                <w:noProof/>
                <w:webHidden/>
              </w:rPr>
              <w:t>23</w:t>
            </w:r>
            <w:r>
              <w:rPr>
                <w:noProof/>
                <w:webHidden/>
              </w:rPr>
              <w:fldChar w:fldCharType="end"/>
            </w:r>
          </w:hyperlink>
        </w:p>
        <w:p w14:paraId="0BBD8F1C" w14:textId="77777777" w:rsidR="00DB0F9F" w:rsidRPr="00A829D8" w:rsidRDefault="00DB0F9F">
          <w:r w:rsidRPr="00A829D8">
            <w:rPr>
              <w:b/>
              <w:bCs/>
            </w:rPr>
            <w:fldChar w:fldCharType="end"/>
          </w:r>
        </w:p>
      </w:sdtContent>
    </w:sdt>
    <w:p w14:paraId="4AF21FE9" w14:textId="614B03C1" w:rsidR="002223AC" w:rsidRDefault="00F9202C" w:rsidP="002223AC">
      <w:pPr>
        <w:pStyle w:val="1Nadpis"/>
      </w:pPr>
      <w:bookmarkStart w:id="1" w:name="_Toc40264465"/>
      <w:r>
        <w:t>Com</w:t>
      </w:r>
      <w:r w:rsidR="00C74DC6">
        <w:t xml:space="preserve">puter security principles - </w:t>
      </w:r>
      <w:r w:rsidR="002223AC">
        <w:t>Základné princípy počítačovej bezpečnosti</w:t>
      </w:r>
      <w:bookmarkEnd w:id="1"/>
    </w:p>
    <w:p w14:paraId="1B29A850" w14:textId="6E9ABD68" w:rsidR="00C74DC6" w:rsidRDefault="00C74DC6" w:rsidP="00C74DC6">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41611F84" w14:textId="4E84E857" w:rsidR="00C74DC6" w:rsidRDefault="00C74DC6" w:rsidP="00C74DC6">
      <w:r w:rsidRPr="00C74DC6">
        <w:rPr>
          <w:b/>
        </w:rPr>
        <w:t>Value of the asstest:</w:t>
      </w:r>
      <w:r>
        <w:t xml:space="preserve"> a</w:t>
      </w:r>
      <w:r w:rsidRPr="00C74DC6">
        <w:t>fter identifying the assets to protect, we next determine their value. We make valuebased decisions frequently, even when we are not aware of them.</w:t>
      </w:r>
    </w:p>
    <w:p w14:paraId="2C12B836" w14:textId="242EA7EC" w:rsidR="003B3915" w:rsidRDefault="003B3915" w:rsidP="003B3915">
      <w:r>
        <w:t xml:space="preserve">A </w:t>
      </w:r>
      <w:r w:rsidRPr="003B3915">
        <w:rPr>
          <w:b/>
        </w:rPr>
        <w:t>vulnerability</w:t>
      </w:r>
      <w:r>
        <w:t xml:space="preserve"> is a weakness in the system, for example, in procedures, design, or implementation, that might be exploited to cause loss or harm.</w:t>
      </w:r>
    </w:p>
    <w:p w14:paraId="2D580117" w14:textId="7E6380C2" w:rsidR="003B3915" w:rsidRDefault="003B3915" w:rsidP="003B3915">
      <w:r>
        <w:t xml:space="preserve">A </w:t>
      </w:r>
      <w:r w:rsidRPr="003B3915">
        <w:rPr>
          <w:b/>
        </w:rPr>
        <w:t>threat</w:t>
      </w:r>
      <w:r>
        <w:t xml:space="preserve"> to a computing system is a set of circumstances that has the potential to cause loss or harm.</w:t>
      </w:r>
    </w:p>
    <w:p w14:paraId="4A4F9B12" w14:textId="0BE5F17E" w:rsidR="003B3915" w:rsidRDefault="003B3915" w:rsidP="003B3915">
      <w:r>
        <w:t xml:space="preserve">A human who exploits a vulnerability perpetrates an </w:t>
      </w:r>
      <w:r w:rsidRPr="003B3915">
        <w:rPr>
          <w:b/>
        </w:rPr>
        <w:t>attack</w:t>
      </w:r>
      <w:r>
        <w:t xml:space="preserve"> on the system.</w:t>
      </w:r>
    </w:p>
    <w:p w14:paraId="759C6545" w14:textId="0B027F11" w:rsidR="003B3915" w:rsidRDefault="003B3915" w:rsidP="003B3915">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5FC234FD" w14:textId="5EB3543F" w:rsidR="007664D6" w:rsidRDefault="007664D6" w:rsidP="003B3915">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05F83BC5" w14:textId="7D3DC7EC" w:rsidR="00CA2F4C" w:rsidRDefault="00CA2F4C" w:rsidP="00CA2F4C">
      <w:pPr>
        <w:rPr>
          <w:b/>
        </w:rPr>
      </w:pPr>
      <w:r w:rsidRPr="00CA2F4C">
        <w:rPr>
          <w:b/>
        </w:rPr>
        <w:t>Computer security seeks to prevent unauthorized viewing (confidentiality) or modification (integrity) of data while preserving access (availability).</w:t>
      </w:r>
    </w:p>
    <w:p w14:paraId="26084ABF" w14:textId="62908D8F" w:rsidR="008926F9" w:rsidRPr="00CA2F4C" w:rsidRDefault="008926F9" w:rsidP="008926F9">
      <w:pPr>
        <w:jc w:val="center"/>
        <w:rPr>
          <w:b/>
        </w:rPr>
      </w:pPr>
      <w:r>
        <w:rPr>
          <w:noProof/>
          <w:lang w:val="en-US"/>
        </w:rPr>
        <w:drawing>
          <wp:inline distT="0" distB="0" distL="0" distR="0" wp14:anchorId="5E939DEF" wp14:editId="3038FC27">
            <wp:extent cx="5579745" cy="54495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03E0276B" w14:textId="087ECB70" w:rsidR="00DF519F" w:rsidRDefault="00DF519F" w:rsidP="00C74DC6">
      <w:pPr>
        <w:pStyle w:val="2Nadpis"/>
      </w:pPr>
      <w:bookmarkStart w:id="2" w:name="_Toc40264466"/>
      <w:r w:rsidRPr="00C74DC6">
        <w:t>Confidentiality</w:t>
      </w:r>
      <w:r w:rsidR="00C74DC6">
        <w:t xml:space="preserve"> </w:t>
      </w:r>
      <w:r w:rsidR="003B3915">
        <w:t>–</w:t>
      </w:r>
      <w:r w:rsidR="00C74DC6">
        <w:t xml:space="preserve"> Utajenost</w:t>
      </w:r>
      <w:bookmarkEnd w:id="2"/>
    </w:p>
    <w:p w14:paraId="79D15946" w14:textId="770AAB8B" w:rsidR="003B3915" w:rsidRPr="003B3915" w:rsidRDefault="003B3915" w:rsidP="003B3915">
      <w:pPr>
        <w:jc w:val="center"/>
        <w:rPr>
          <w:i/>
        </w:rPr>
      </w:pPr>
      <w:r w:rsidRPr="003B3915">
        <w:rPr>
          <w:i/>
        </w:rPr>
        <w:t>the ability of a system to ensure that an asset is viewed only by authorized parties</w:t>
      </w:r>
    </w:p>
    <w:p w14:paraId="4954F13D" w14:textId="7C828AFC" w:rsidR="00DF519F" w:rsidRDefault="00DF519F" w:rsidP="00DF519F">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5AB781EE" w14:textId="77777777" w:rsidR="00DF519F" w:rsidRDefault="00DF519F" w:rsidP="00DF519F">
      <w:r>
        <w:t>Nastroje pre zabezpecenia utajenia:</w:t>
      </w:r>
    </w:p>
    <w:p w14:paraId="4D008052" w14:textId="77777777" w:rsidR="00DF519F" w:rsidRDefault="00DF519F" w:rsidP="008668E8">
      <w:pPr>
        <w:pStyle w:val="ListParagraph"/>
        <w:numPr>
          <w:ilvl w:val="1"/>
          <w:numId w:val="3"/>
        </w:numPr>
      </w:pPr>
      <w:r>
        <w:t> Sifrovanie</w:t>
      </w:r>
    </w:p>
    <w:p w14:paraId="2747A31B" w14:textId="77777777" w:rsidR="00DF519F" w:rsidRDefault="00DF519F" w:rsidP="008668E8">
      <w:pPr>
        <w:pStyle w:val="ListParagraph"/>
        <w:numPr>
          <w:ilvl w:val="1"/>
          <w:numId w:val="3"/>
        </w:numPr>
      </w:pPr>
      <w:r>
        <w:t> Kontrola Pristupu</w:t>
      </w:r>
    </w:p>
    <w:p w14:paraId="02490A12" w14:textId="77777777" w:rsidR="00DF519F" w:rsidRDefault="00DF519F" w:rsidP="008668E8">
      <w:pPr>
        <w:pStyle w:val="ListParagraph"/>
        <w:numPr>
          <w:ilvl w:val="1"/>
          <w:numId w:val="3"/>
        </w:numPr>
      </w:pPr>
      <w:r>
        <w:t> Autentifikacia</w:t>
      </w:r>
    </w:p>
    <w:p w14:paraId="4713FE0D" w14:textId="77777777" w:rsidR="00DF519F" w:rsidRDefault="00DF519F" w:rsidP="008668E8">
      <w:pPr>
        <w:pStyle w:val="ListParagraph"/>
        <w:numPr>
          <w:ilvl w:val="1"/>
          <w:numId w:val="3"/>
        </w:numPr>
      </w:pPr>
      <w:r>
        <w:t> Autorizacia</w:t>
      </w:r>
    </w:p>
    <w:p w14:paraId="65060453" w14:textId="77777777" w:rsidR="00DF519F" w:rsidRDefault="00DF519F" w:rsidP="008668E8">
      <w:pPr>
        <w:pStyle w:val="ListParagraph"/>
        <w:numPr>
          <w:ilvl w:val="1"/>
          <w:numId w:val="3"/>
        </w:numPr>
      </w:pPr>
      <w:r>
        <w:t> Fyzicka kontrola pristupu</w:t>
      </w:r>
    </w:p>
    <w:p w14:paraId="3D5C7237" w14:textId="76C2C785" w:rsidR="00CA2F4C" w:rsidRDefault="00CA2F4C" w:rsidP="00CA2F4C">
      <w:r>
        <w:t>A failure of data confidentiality:</w:t>
      </w:r>
    </w:p>
    <w:p w14:paraId="1E967FB9" w14:textId="35895C07" w:rsidR="00CA2F4C" w:rsidRDefault="00CA2F4C" w:rsidP="008668E8">
      <w:pPr>
        <w:pStyle w:val="ListParagraph"/>
        <w:numPr>
          <w:ilvl w:val="0"/>
          <w:numId w:val="4"/>
        </w:numPr>
      </w:pPr>
      <w:r>
        <w:t>An unauthorized person accesses a data item.</w:t>
      </w:r>
    </w:p>
    <w:p w14:paraId="0EAEAA96" w14:textId="719C4FAF" w:rsidR="00CA2F4C" w:rsidRDefault="00CA2F4C" w:rsidP="008668E8">
      <w:pPr>
        <w:pStyle w:val="ListParagraph"/>
        <w:numPr>
          <w:ilvl w:val="0"/>
          <w:numId w:val="4"/>
        </w:numPr>
      </w:pPr>
      <w:r>
        <w:t>An unauthorized process or program accesses a data item.</w:t>
      </w:r>
    </w:p>
    <w:p w14:paraId="41183AD0" w14:textId="14A9CFEF" w:rsidR="00CA2F4C" w:rsidRDefault="00CA2F4C" w:rsidP="008668E8">
      <w:pPr>
        <w:pStyle w:val="ListParagraph"/>
        <w:numPr>
          <w:ilvl w:val="0"/>
          <w:numId w:val="4"/>
        </w:numPr>
      </w:pPr>
      <w:r>
        <w:t>A person authorized to access certain data accesses other data not authorized (which is a specialized version of “an unauthorized person accesses a data item”).</w:t>
      </w:r>
    </w:p>
    <w:p w14:paraId="25C99EF5" w14:textId="519AB1E8" w:rsidR="00CA2F4C" w:rsidRDefault="00CA2F4C" w:rsidP="008668E8">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23FF3E3E" w14:textId="56D55867" w:rsidR="00CA2F4C" w:rsidRDefault="00CA2F4C" w:rsidP="005342F5">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32E0DF8F" w14:textId="542CCB53" w:rsidR="00DF519F" w:rsidRDefault="00DF519F" w:rsidP="003B3915">
      <w:pPr>
        <w:pStyle w:val="2Nadpis"/>
      </w:pPr>
      <w:bookmarkStart w:id="3" w:name="_Toc40264467"/>
      <w:r w:rsidRPr="003B3915">
        <w:t>Integrity</w:t>
      </w:r>
      <w:r w:rsidR="00865C94">
        <w:t xml:space="preserve"> - Integrita</w:t>
      </w:r>
      <w:bookmarkEnd w:id="3"/>
    </w:p>
    <w:p w14:paraId="179FB8CE" w14:textId="6DEE2E71" w:rsidR="003B3915" w:rsidRPr="003B3915" w:rsidRDefault="003B3915" w:rsidP="003B3915">
      <w:pPr>
        <w:jc w:val="center"/>
        <w:rPr>
          <w:i/>
        </w:rPr>
      </w:pPr>
      <w:r w:rsidRPr="003B3915">
        <w:rPr>
          <w:i/>
        </w:rPr>
        <w:t xml:space="preserve">the ability of a system to ensure that an asset is modified only by </w:t>
      </w:r>
      <w:r>
        <w:rPr>
          <w:i/>
        </w:rPr>
        <w:t>authorized parties</w:t>
      </w:r>
    </w:p>
    <w:p w14:paraId="77ED5101" w14:textId="371AD351" w:rsidR="00DF519F" w:rsidRDefault="00DF519F" w:rsidP="00DF519F">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66498E52" w14:textId="77777777" w:rsidR="00DF519F" w:rsidRDefault="00DF519F" w:rsidP="00DF519F">
      <w:r>
        <w:t>Nastroje pre zabezpecenia integrity</w:t>
      </w:r>
    </w:p>
    <w:p w14:paraId="2EE5BC7A" w14:textId="77777777" w:rsidR="00DF519F" w:rsidRDefault="00DF519F" w:rsidP="008668E8">
      <w:pPr>
        <w:pStyle w:val="ListParagraph"/>
        <w:numPr>
          <w:ilvl w:val="1"/>
          <w:numId w:val="3"/>
        </w:numPr>
      </w:pPr>
      <w:r>
        <w:t> Zalohovanie</w:t>
      </w:r>
    </w:p>
    <w:p w14:paraId="15905662" w14:textId="592189D4" w:rsidR="00865C94" w:rsidRDefault="00DF519F" w:rsidP="008668E8">
      <w:pPr>
        <w:pStyle w:val="ListParagraph"/>
        <w:numPr>
          <w:ilvl w:val="1"/>
          <w:numId w:val="3"/>
        </w:numPr>
      </w:pPr>
      <w:r>
        <w:t> Kontrolne Sumy</w:t>
      </w:r>
    </w:p>
    <w:p w14:paraId="0F1C4D44" w14:textId="68BAA5EB" w:rsidR="00CA2F4C" w:rsidRDefault="00CA2F4C" w:rsidP="00CA2F4C">
      <w:r>
        <w:t>we say that we have preserved the integrity of an item, we may mean that the item is:</w:t>
      </w:r>
    </w:p>
    <w:p w14:paraId="4BCCE5F2" w14:textId="4350368B" w:rsidR="00CA2F4C" w:rsidRDefault="00CA2F4C" w:rsidP="008668E8">
      <w:pPr>
        <w:pStyle w:val="ListParagraph"/>
        <w:numPr>
          <w:ilvl w:val="0"/>
          <w:numId w:val="5"/>
        </w:numPr>
      </w:pPr>
      <w:r>
        <w:t>precise</w:t>
      </w:r>
    </w:p>
    <w:p w14:paraId="0E9E5041" w14:textId="77494570" w:rsidR="00CA2F4C" w:rsidRDefault="00CA2F4C" w:rsidP="008668E8">
      <w:pPr>
        <w:pStyle w:val="ListParagraph"/>
        <w:numPr>
          <w:ilvl w:val="0"/>
          <w:numId w:val="5"/>
        </w:numPr>
      </w:pPr>
      <w:r>
        <w:t>accurate</w:t>
      </w:r>
    </w:p>
    <w:p w14:paraId="4161A8BE" w14:textId="77777777" w:rsidR="00CA2F4C" w:rsidRDefault="00CA2F4C" w:rsidP="008668E8">
      <w:pPr>
        <w:pStyle w:val="ListParagraph"/>
        <w:numPr>
          <w:ilvl w:val="0"/>
          <w:numId w:val="5"/>
        </w:numPr>
      </w:pPr>
      <w:r>
        <w:t>unmodified</w:t>
      </w:r>
    </w:p>
    <w:p w14:paraId="54C42539" w14:textId="627BFD2C" w:rsidR="00CA2F4C" w:rsidRDefault="00CA2F4C" w:rsidP="008668E8">
      <w:pPr>
        <w:pStyle w:val="ListParagraph"/>
        <w:numPr>
          <w:ilvl w:val="0"/>
          <w:numId w:val="5"/>
        </w:numPr>
      </w:pPr>
      <w:r>
        <w:t>modified only in acceptable ways</w:t>
      </w:r>
    </w:p>
    <w:p w14:paraId="03D4D16E" w14:textId="49AC5B59" w:rsidR="00CA2F4C" w:rsidRDefault="00CA2F4C" w:rsidP="008668E8">
      <w:pPr>
        <w:pStyle w:val="ListParagraph"/>
        <w:numPr>
          <w:ilvl w:val="0"/>
          <w:numId w:val="5"/>
        </w:numPr>
      </w:pPr>
      <w:r>
        <w:t>modified only by authorized people</w:t>
      </w:r>
    </w:p>
    <w:p w14:paraId="167314A6" w14:textId="7439416B" w:rsidR="00CA2F4C" w:rsidRDefault="00CA2F4C" w:rsidP="008668E8">
      <w:pPr>
        <w:pStyle w:val="ListParagraph"/>
        <w:numPr>
          <w:ilvl w:val="0"/>
          <w:numId w:val="5"/>
        </w:numPr>
      </w:pPr>
      <w:r>
        <w:t>modified only by authorized processes</w:t>
      </w:r>
    </w:p>
    <w:p w14:paraId="57EBD3CF" w14:textId="538F88C7" w:rsidR="00CA2F4C" w:rsidRDefault="00CA2F4C" w:rsidP="008668E8">
      <w:pPr>
        <w:pStyle w:val="ListParagraph"/>
        <w:numPr>
          <w:ilvl w:val="0"/>
          <w:numId w:val="5"/>
        </w:numPr>
      </w:pPr>
      <w:r>
        <w:t>consistent</w:t>
      </w:r>
    </w:p>
    <w:p w14:paraId="0D298C30" w14:textId="447F0B24" w:rsidR="00CA2F4C" w:rsidRDefault="00CA2F4C" w:rsidP="008668E8">
      <w:pPr>
        <w:pStyle w:val="ListParagraph"/>
        <w:numPr>
          <w:ilvl w:val="0"/>
          <w:numId w:val="5"/>
        </w:numPr>
      </w:pPr>
      <w:r>
        <w:t>internally consistent</w:t>
      </w:r>
    </w:p>
    <w:p w14:paraId="296D2357" w14:textId="58DB3D8B" w:rsidR="00CA2F4C" w:rsidRDefault="00CA2F4C" w:rsidP="008668E8">
      <w:pPr>
        <w:pStyle w:val="ListParagraph"/>
        <w:numPr>
          <w:ilvl w:val="0"/>
          <w:numId w:val="5"/>
        </w:numPr>
      </w:pPr>
      <w:r>
        <w:t>meaningful and usable</w:t>
      </w:r>
    </w:p>
    <w:p w14:paraId="44D1E121" w14:textId="3A10A791" w:rsidR="00DF519F" w:rsidRDefault="00DF519F" w:rsidP="00865C94">
      <w:pPr>
        <w:pStyle w:val="2Nadpis"/>
      </w:pPr>
      <w:bookmarkStart w:id="4" w:name="_Toc40264468"/>
      <w:r w:rsidRPr="00865C94">
        <w:t>Availability</w:t>
      </w:r>
      <w:r w:rsidR="00865C94">
        <w:t xml:space="preserve"> - Dostupnost</w:t>
      </w:r>
      <w:bookmarkEnd w:id="4"/>
    </w:p>
    <w:p w14:paraId="76B18246" w14:textId="6E0247AC" w:rsidR="00865C94" w:rsidRPr="00865C94" w:rsidRDefault="00865C94" w:rsidP="00865C94">
      <w:pPr>
        <w:jc w:val="center"/>
        <w:rPr>
          <w:i/>
        </w:rPr>
      </w:pPr>
      <w:r w:rsidRPr="00865C94">
        <w:rPr>
          <w:i/>
        </w:rPr>
        <w:t>the ability of a system to ensure that an asset can be used by any authorized parties</w:t>
      </w:r>
    </w:p>
    <w:p w14:paraId="70109A29" w14:textId="77777777" w:rsidR="00DF519F" w:rsidRDefault="00DF519F" w:rsidP="00DF519F">
      <w:r>
        <w:t>Nastroje:</w:t>
      </w:r>
    </w:p>
    <w:p w14:paraId="47F6F980" w14:textId="77777777" w:rsidR="00DF519F" w:rsidRDefault="00DF519F" w:rsidP="008668E8">
      <w:pPr>
        <w:pStyle w:val="ListParagraph"/>
        <w:numPr>
          <w:ilvl w:val="1"/>
          <w:numId w:val="3"/>
        </w:numPr>
      </w:pPr>
      <w:r>
        <w:t> Redundancie</w:t>
      </w:r>
    </w:p>
    <w:p w14:paraId="68CE7ED6" w14:textId="77777777" w:rsidR="00DF519F" w:rsidRDefault="00DF519F" w:rsidP="008668E8">
      <w:pPr>
        <w:pStyle w:val="ListParagraph"/>
        <w:numPr>
          <w:ilvl w:val="1"/>
          <w:numId w:val="3"/>
        </w:numPr>
      </w:pPr>
      <w:r>
        <w:t> Fyzicka ochrana</w:t>
      </w:r>
    </w:p>
    <w:p w14:paraId="0DEA25EF" w14:textId="67C9EDBA" w:rsidR="00914614" w:rsidRDefault="00914614" w:rsidP="00914614">
      <w:r>
        <w:t>an object or service is thought to be available if the following are true:</w:t>
      </w:r>
    </w:p>
    <w:p w14:paraId="6ABDF6F2" w14:textId="48B1D3E8" w:rsidR="00914614" w:rsidRDefault="00914614" w:rsidP="008668E8">
      <w:pPr>
        <w:pStyle w:val="ListParagraph"/>
        <w:numPr>
          <w:ilvl w:val="0"/>
          <w:numId w:val="6"/>
        </w:numPr>
      </w:pPr>
      <w:r>
        <w:t>It is present in a usable form.</w:t>
      </w:r>
    </w:p>
    <w:p w14:paraId="14B799CD" w14:textId="58A18C21" w:rsidR="00914614" w:rsidRDefault="00914614" w:rsidP="008668E8">
      <w:pPr>
        <w:pStyle w:val="ListParagraph"/>
        <w:numPr>
          <w:ilvl w:val="0"/>
          <w:numId w:val="6"/>
        </w:numPr>
      </w:pPr>
      <w:r>
        <w:t>It has enough capacity to meet the service’s needs.</w:t>
      </w:r>
    </w:p>
    <w:p w14:paraId="629418EC" w14:textId="635A28CC" w:rsidR="00914614" w:rsidRDefault="00914614" w:rsidP="008668E8">
      <w:pPr>
        <w:pStyle w:val="ListParagraph"/>
        <w:numPr>
          <w:ilvl w:val="0"/>
          <w:numId w:val="6"/>
        </w:numPr>
      </w:pPr>
      <w:r>
        <w:t>It is making clear progress, and, if in wait mode, it has a bounded waiting time.</w:t>
      </w:r>
    </w:p>
    <w:p w14:paraId="668D1290" w14:textId="5A51E796" w:rsidR="00914614" w:rsidRDefault="00914614" w:rsidP="008668E8">
      <w:pPr>
        <w:pStyle w:val="ListParagraph"/>
        <w:numPr>
          <w:ilvl w:val="0"/>
          <w:numId w:val="6"/>
        </w:numPr>
      </w:pPr>
      <w:r>
        <w:t>The service is completed in an acceptable period of time.</w:t>
      </w:r>
    </w:p>
    <w:p w14:paraId="2F7C593C" w14:textId="09541F12" w:rsidR="00914614" w:rsidRDefault="00914614" w:rsidP="00914614">
      <w:r>
        <w:t>We can construct an overall description of availability by combining these goals. Following are some criteria to define availability:</w:t>
      </w:r>
    </w:p>
    <w:p w14:paraId="5078102A" w14:textId="7B38A869" w:rsidR="00914614" w:rsidRDefault="00914614" w:rsidP="008668E8">
      <w:pPr>
        <w:pStyle w:val="ListParagraph"/>
        <w:numPr>
          <w:ilvl w:val="0"/>
          <w:numId w:val="7"/>
        </w:numPr>
      </w:pPr>
      <w:r>
        <w:t>There is a timely response to our request.</w:t>
      </w:r>
    </w:p>
    <w:p w14:paraId="093BC168" w14:textId="67634A93" w:rsidR="00914614" w:rsidRDefault="00914614" w:rsidP="008668E8">
      <w:pPr>
        <w:pStyle w:val="ListParagraph"/>
        <w:numPr>
          <w:ilvl w:val="0"/>
          <w:numId w:val="7"/>
        </w:numPr>
      </w:pPr>
      <w:r>
        <w:t>Resources are allocated fairly so that some requesters are not favored over others.</w:t>
      </w:r>
    </w:p>
    <w:p w14:paraId="0386A48F" w14:textId="1A23A01C" w:rsidR="00914614" w:rsidRDefault="00914614" w:rsidP="008668E8">
      <w:pPr>
        <w:pStyle w:val="ListParagraph"/>
        <w:numPr>
          <w:ilvl w:val="0"/>
          <w:numId w:val="7"/>
        </w:numPr>
      </w:pPr>
      <w:r>
        <w:t>Concurrency is controlled; that is, simultaneous access, deadlock management, and exclusive access are supported as required.</w:t>
      </w:r>
    </w:p>
    <w:p w14:paraId="45DC345C" w14:textId="44E2FF66" w:rsidR="00914614" w:rsidRDefault="00914614" w:rsidP="008668E8">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213DB092" w14:textId="1B2E88E6" w:rsidR="00914614" w:rsidRDefault="00914614" w:rsidP="008668E8">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42C48380" w14:textId="74F45E04" w:rsidR="001437F4" w:rsidRDefault="001437F4" w:rsidP="001437F4">
      <w:pPr>
        <w:pStyle w:val="2Nadpis"/>
      </w:pPr>
      <w:bookmarkStart w:id="5" w:name="_Toc40264469"/>
      <w:r>
        <w:t>Further concepts</w:t>
      </w:r>
      <w:bookmarkEnd w:id="5"/>
    </w:p>
    <w:p w14:paraId="61DD1B25" w14:textId="05FF69AE" w:rsidR="001437F4" w:rsidRDefault="001437F4" w:rsidP="001437F4">
      <w:r>
        <w:rPr>
          <w:b/>
        </w:rPr>
        <w:t>A</w:t>
      </w:r>
      <w:r w:rsidRPr="001437F4">
        <w:rPr>
          <w:b/>
        </w:rPr>
        <w:t>uthentication</w:t>
      </w:r>
      <w:r>
        <w:t>: the ability of a system to confirm the identity of a sender</w:t>
      </w:r>
    </w:p>
    <w:p w14:paraId="34291B97" w14:textId="77777777" w:rsidR="00E00C4F" w:rsidRDefault="00914614" w:rsidP="00E00C4F">
      <w:r>
        <w:rPr>
          <w:b/>
        </w:rPr>
        <w:t>A</w:t>
      </w:r>
      <w:r w:rsidR="001437F4" w:rsidRPr="001437F4">
        <w:rPr>
          <w:b/>
        </w:rPr>
        <w:t>uditability</w:t>
      </w:r>
      <w:r w:rsidR="001437F4">
        <w:t>: the ability of a system to trace all actions related to a given asset.</w:t>
      </w:r>
    </w:p>
    <w:p w14:paraId="119F7F93" w14:textId="21B0AB55" w:rsidR="00914614" w:rsidRDefault="00E00C4F" w:rsidP="00E00C4F">
      <w:r>
        <w:rPr>
          <w:b/>
        </w:rPr>
        <w:t>Anonymity</w:t>
      </w:r>
      <w:r w:rsidR="00914614">
        <w:t xml:space="preserve">: </w:t>
      </w:r>
      <w:r>
        <w:t xml:space="preserve"> It is a property that certain records or transactions do not belong to any individual.</w:t>
      </w:r>
    </w:p>
    <w:p w14:paraId="19527456" w14:textId="6EC1FEEF" w:rsidR="00E00C4F" w:rsidRDefault="00E00C4F" w:rsidP="00E00C4F">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1A772006" w14:textId="1D1CACD3" w:rsidR="00812FC1" w:rsidRDefault="00812FC1" w:rsidP="00812FC1">
      <w:r w:rsidRPr="00812FC1">
        <w:rPr>
          <w:b/>
        </w:rPr>
        <w:t>Authenticity</w:t>
      </w:r>
      <w:r>
        <w:t>: The property of being genuine and being able to be</w:t>
      </w:r>
      <w:r>
        <w:t xml:space="preserve"> </w:t>
      </w:r>
      <w:r>
        <w:t>verified and</w:t>
      </w:r>
      <w:r>
        <w:t xml:space="preserve"> </w:t>
      </w:r>
      <w:r>
        <w:t>trusted; confidence in the validity of a transmission, a message, or</w:t>
      </w:r>
      <w:r>
        <w:t xml:space="preserve"> </w:t>
      </w:r>
      <w:r>
        <w:t>message</w:t>
      </w:r>
      <w:r>
        <w:t xml:space="preserve"> </w:t>
      </w:r>
      <w:r>
        <w:t>originator. This means verifying that users are who they say they are and</w:t>
      </w:r>
      <w:r>
        <w:t xml:space="preserve"> </w:t>
      </w:r>
      <w:r>
        <w:t>that</w:t>
      </w:r>
      <w:r>
        <w:t xml:space="preserve"> </w:t>
      </w:r>
      <w:r>
        <w:t>each input arriving at the system came from a trusted source.</w:t>
      </w:r>
      <w:r>
        <w:t xml:space="preserve"> </w:t>
      </w:r>
      <w:r w:rsidRPr="00812FC1">
        <w:t>Proves, that data, process and rights of the system are true. Under Integrity. Main tool is Digital Signature</w:t>
      </w:r>
      <w:r>
        <w:t>.</w:t>
      </w:r>
    </w:p>
    <w:p w14:paraId="701EDD43" w14:textId="610C0AD4" w:rsidR="00812FC1" w:rsidRDefault="00812FC1" w:rsidP="00812FC1">
      <w:r w:rsidRPr="008926F9">
        <w:rPr>
          <w:b/>
        </w:rPr>
        <w:t>Accountability</w:t>
      </w:r>
      <w:r>
        <w:t>: The security goal that generates the requirement for</w:t>
      </w:r>
      <w:r>
        <w:t xml:space="preserve"> </w:t>
      </w:r>
      <w:r>
        <w:t>actions</w:t>
      </w:r>
      <w:r>
        <w:t xml:space="preserve"> </w:t>
      </w:r>
      <w:r>
        <w:t>of an entity to be traced uniquely to that entity. This supports</w:t>
      </w:r>
      <w:r>
        <w:t xml:space="preserve"> </w:t>
      </w:r>
      <w:r>
        <w:t>nonrepudiation,</w:t>
      </w:r>
      <w:r w:rsidR="008926F9">
        <w:t xml:space="preserve"> </w:t>
      </w:r>
      <w:r>
        <w:t>deterrence, fault isolation, intrusion detection and prevention, and afteraction</w:t>
      </w:r>
      <w:r>
        <w:t xml:space="preserve"> </w:t>
      </w:r>
      <w:r>
        <w:t>recovery and legal action. Because truly secure systems aren’t yet an</w:t>
      </w:r>
      <w:r w:rsidR="008926F9">
        <w:t xml:space="preserve"> </w:t>
      </w:r>
      <w:r>
        <w:t>achievable</w:t>
      </w:r>
      <w:r w:rsidR="008926F9">
        <w:t xml:space="preserve"> </w:t>
      </w:r>
      <w:r>
        <w:t>goal, we must be able to trace a security breach to a responsible party.</w:t>
      </w:r>
      <w:r w:rsidR="008926F9">
        <w:t xml:space="preserve"> </w:t>
      </w:r>
      <w:r>
        <w:t>Systems</w:t>
      </w:r>
      <w:r w:rsidR="008926F9">
        <w:t xml:space="preserve"> </w:t>
      </w:r>
      <w:r>
        <w:t>must keep records of their activities to permit later forensic analysis to trace</w:t>
      </w:r>
      <w:r w:rsidR="008926F9">
        <w:t xml:space="preserve"> </w:t>
      </w:r>
      <w:r>
        <w:t>security breaches or to aid in transaction disputes.</w:t>
      </w:r>
    </w:p>
    <w:p w14:paraId="4E1DB6B1" w14:textId="321504A2" w:rsidR="002223AC" w:rsidRDefault="00E5454F" w:rsidP="00DF519F">
      <w:pPr>
        <w:pStyle w:val="1Nadpis"/>
        <w:spacing w:line="259" w:lineRule="auto"/>
      </w:pPr>
      <w:bookmarkStart w:id="6" w:name="_Toc40264470"/>
      <w:r>
        <w:t>Cyptography</w:t>
      </w:r>
      <w:bookmarkEnd w:id="6"/>
    </w:p>
    <w:p w14:paraId="0F429DE7" w14:textId="502CCA9B" w:rsidR="00E5454F" w:rsidRDefault="00E5454F" w:rsidP="00E5454F">
      <w:pPr>
        <w:jc w:val="center"/>
        <w:rPr>
          <w:i/>
        </w:rPr>
      </w:pPr>
      <w:r w:rsidRPr="00E5454F">
        <w:rPr>
          <w:i/>
        </w:rPr>
        <w:t>Cryptography conceals data against unauthorized access.</w:t>
      </w:r>
    </w:p>
    <w:p w14:paraId="074B5C76" w14:textId="77777777" w:rsidR="001526D8" w:rsidRDefault="001526D8" w:rsidP="001526D8">
      <w:r>
        <w:t>An important element in computer security is the use of cryptographic algorithms.</w:t>
      </w:r>
    </w:p>
    <w:p w14:paraId="7126DFF3" w14:textId="1E6F990C" w:rsidR="001526D8" w:rsidRDefault="00936A25" w:rsidP="001526D8">
      <w:r w:rsidRPr="00936A25">
        <w:rPr>
          <w:b/>
        </w:rPr>
        <w:t>Cryptography</w:t>
      </w:r>
      <w:r>
        <w:t xml:space="preserve"> -</w:t>
      </w:r>
      <w:r w:rsidR="001526D8">
        <w:t xml:space="preserve"> is a scientific discipline that deals mainly with the creation of ciphers, the aim of which is to hide sensitive data from unaut</w:t>
      </w:r>
      <w:r>
        <w:t>horized persons. Its goal is information systems</w:t>
      </w:r>
      <w:r w:rsidR="001526D8">
        <w:t xml:space="preserve"> security with a focus on:</w:t>
      </w:r>
    </w:p>
    <w:p w14:paraId="7B6A593F" w14:textId="3A4F2EE9" w:rsidR="001526D8" w:rsidRDefault="001526D8" w:rsidP="00936A25">
      <w:pPr>
        <w:pStyle w:val="ListParagraph"/>
        <w:numPr>
          <w:ilvl w:val="0"/>
          <w:numId w:val="22"/>
        </w:numPr>
      </w:pPr>
      <w:r>
        <w:t>confidentiality - during data transfer, storage on media</w:t>
      </w:r>
    </w:p>
    <w:p w14:paraId="39EEBC59" w14:textId="0AC77A6A" w:rsidR="001526D8" w:rsidRDefault="001526D8" w:rsidP="00936A25">
      <w:pPr>
        <w:pStyle w:val="ListParagraph"/>
        <w:numPr>
          <w:ilvl w:val="0"/>
          <w:numId w:val="22"/>
        </w:numPr>
      </w:pPr>
      <w:r>
        <w:t>integrity (data integrity) - correctness of the content of the transmitted message</w:t>
      </w:r>
    </w:p>
    <w:p w14:paraId="649FBF99" w14:textId="21AFD8DA" w:rsidR="001526D8" w:rsidRPr="001526D8" w:rsidRDefault="001526D8" w:rsidP="00936A25">
      <w:pPr>
        <w:pStyle w:val="ListParagraph"/>
        <w:numPr>
          <w:ilvl w:val="0"/>
          <w:numId w:val="22"/>
        </w:numPr>
      </w:pPr>
      <w:r>
        <w:t>authentication - confirmation of the sender's identity</w:t>
      </w:r>
    </w:p>
    <w:p w14:paraId="61658AFA" w14:textId="11A76124" w:rsidR="00E5454F" w:rsidRDefault="00E5454F" w:rsidP="00E5454F">
      <w:r>
        <w:rPr>
          <w:noProof/>
          <w:lang w:val="en-US"/>
        </w:rPr>
        <w:drawing>
          <wp:inline distT="0" distB="0" distL="0" distR="0" wp14:anchorId="5D464E0F" wp14:editId="451B0899">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3925B8B7" w14:textId="2CED7C7B" w:rsidR="00E5454F" w:rsidRDefault="00E5454F" w:rsidP="00E5454F">
      <w:r>
        <w:rPr>
          <w:noProof/>
          <w:lang w:val="en-US"/>
        </w:rPr>
        <w:drawing>
          <wp:inline distT="0" distB="0" distL="0" distR="0" wp14:anchorId="2DCD4D68" wp14:editId="10084E0B">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7812E1E" w14:textId="23F2EDD7" w:rsidR="005073BC" w:rsidRDefault="005073BC" w:rsidP="005073BC">
      <w:r w:rsidRPr="005073BC">
        <w:rPr>
          <w:b/>
        </w:rPr>
        <w:t>Work factor</w:t>
      </w:r>
      <w:r>
        <w:t>: amount of effort needed to break an encryption (or mount a successful attack)</w:t>
      </w:r>
    </w:p>
    <w:p w14:paraId="24C59AD0" w14:textId="288AF4CB" w:rsidR="009E742B" w:rsidRDefault="009E742B" w:rsidP="005073BC">
      <w:r>
        <w:t>Applications:</w:t>
      </w:r>
    </w:p>
    <w:p w14:paraId="4BD0E917" w14:textId="121CE111" w:rsidR="009E742B" w:rsidRDefault="009E742B" w:rsidP="008668E8">
      <w:pPr>
        <w:pStyle w:val="ListParagraph"/>
        <w:numPr>
          <w:ilvl w:val="0"/>
          <w:numId w:val="3"/>
        </w:numPr>
      </w:pPr>
      <w:r>
        <w:t>SSL and TLS (https://)</w:t>
      </w:r>
    </w:p>
    <w:p w14:paraId="6B21FE12" w14:textId="1F124A7A" w:rsidR="009E742B" w:rsidRDefault="009E742B" w:rsidP="008668E8">
      <w:pPr>
        <w:pStyle w:val="ListParagraph"/>
        <w:numPr>
          <w:ilvl w:val="0"/>
          <w:numId w:val="3"/>
        </w:numPr>
      </w:pPr>
      <w:r>
        <w:t>VPN</w:t>
      </w:r>
    </w:p>
    <w:p w14:paraId="78F30BA2" w14:textId="7510322E" w:rsidR="009E742B" w:rsidRDefault="009E742B" w:rsidP="008668E8">
      <w:pPr>
        <w:pStyle w:val="ListParagraph"/>
        <w:numPr>
          <w:ilvl w:val="0"/>
          <w:numId w:val="3"/>
        </w:numPr>
      </w:pPr>
      <w:r>
        <w:t>Hash on a downloaded file</w:t>
      </w:r>
    </w:p>
    <w:p w14:paraId="7ED9654D" w14:textId="09620E9E" w:rsidR="009E742B" w:rsidRDefault="009E742B" w:rsidP="008668E8">
      <w:pPr>
        <w:pStyle w:val="ListParagraph"/>
        <w:numPr>
          <w:ilvl w:val="0"/>
          <w:numId w:val="3"/>
        </w:numPr>
      </w:pPr>
      <w:r>
        <w:t>Digital signatures</w:t>
      </w:r>
    </w:p>
    <w:p w14:paraId="11D77946" w14:textId="46EC430E" w:rsidR="009E742B" w:rsidRDefault="009E742B" w:rsidP="009E742B">
      <w:r>
        <w:t xml:space="preserve">Cipher – a system used to create an encoded or secret message (not key) </w:t>
      </w:r>
    </w:p>
    <w:p w14:paraId="70D54846" w14:textId="33A5775D" w:rsidR="009E742B" w:rsidRDefault="009E742B" w:rsidP="009E742B">
      <w:r>
        <w:t>Cryptography and CIA:</w:t>
      </w:r>
    </w:p>
    <w:p w14:paraId="2C43CB21" w14:textId="50882BF1" w:rsidR="009E742B" w:rsidRDefault="009E742B" w:rsidP="008668E8">
      <w:pPr>
        <w:pStyle w:val="ListParagraph"/>
        <w:numPr>
          <w:ilvl w:val="0"/>
          <w:numId w:val="13"/>
        </w:numPr>
      </w:pPr>
      <w:r>
        <w:t>Confidentiality: file, message and link encryption</w:t>
      </w:r>
    </w:p>
    <w:p w14:paraId="40FD4D38" w14:textId="1B54882E" w:rsidR="009E742B" w:rsidRDefault="009E742B" w:rsidP="008668E8">
      <w:pPr>
        <w:pStyle w:val="ListParagraph"/>
        <w:numPr>
          <w:ilvl w:val="0"/>
          <w:numId w:val="13"/>
        </w:numPr>
      </w:pPr>
      <w:r>
        <w:t>Integrity: digital signatures, hashes</w:t>
      </w:r>
    </w:p>
    <w:p w14:paraId="6308A8B1" w14:textId="214655D4" w:rsidR="009E742B" w:rsidRDefault="009E742B" w:rsidP="009E742B">
      <w:r>
        <w:t>Stream cypher vs block cypher:</w:t>
      </w:r>
    </w:p>
    <w:p w14:paraId="533E8A23" w14:textId="515E7657" w:rsidR="009E742B" w:rsidRDefault="009E742B" w:rsidP="009E742B">
      <w:r>
        <w:t xml:space="preserve">Stream cypher performs opearion on each bit, not on the whole string at once, or a proportion of it. </w:t>
      </w:r>
    </w:p>
    <w:p w14:paraId="2FEED06E" w14:textId="556DA55F" w:rsidR="009E742B" w:rsidRDefault="009E742B" w:rsidP="009E742B">
      <w:r>
        <w:rPr>
          <w:noProof/>
          <w:lang w:val="en-US"/>
        </w:rPr>
        <w:drawing>
          <wp:inline distT="0" distB="0" distL="0" distR="0" wp14:anchorId="6A6E1F2D" wp14:editId="0D290C85">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7AD1F792" w14:textId="4A6C2549" w:rsidR="009E742B" w:rsidRDefault="009E742B" w:rsidP="009E742B">
      <w:r>
        <w:rPr>
          <w:noProof/>
          <w:lang w:val="en-US"/>
        </w:rPr>
        <w:drawing>
          <wp:inline distT="0" distB="0" distL="0" distR="0" wp14:anchorId="31DF3B36" wp14:editId="54B41A11">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26360"/>
                    </a:xfrm>
                    <a:prstGeom prst="rect">
                      <a:avLst/>
                    </a:prstGeom>
                  </pic:spPr>
                </pic:pic>
              </a:graphicData>
            </a:graphic>
          </wp:inline>
        </w:drawing>
      </w:r>
    </w:p>
    <w:p w14:paraId="4BF4E2C8" w14:textId="405643AC" w:rsidR="00B65FBF" w:rsidRDefault="00B65FBF" w:rsidP="00B65FBF">
      <w:pPr>
        <w:pStyle w:val="2Nadpis"/>
      </w:pPr>
      <w:bookmarkStart w:id="7" w:name="_Toc40264471"/>
      <w:r>
        <w:t>Symmetric Key Cryptography</w:t>
      </w:r>
      <w:bookmarkEnd w:id="7"/>
    </w:p>
    <w:p w14:paraId="2DE71195" w14:textId="77777777" w:rsidR="00936A25" w:rsidRDefault="00936A25" w:rsidP="00936A25">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149A4CBC" w14:textId="77777777" w:rsidR="00936A25" w:rsidRDefault="00936A25" w:rsidP="00936A25">
      <w:pPr>
        <w:ind w:left="708"/>
      </w:pPr>
      <w:r>
        <w:t>1. the need for a strong encryption algorithm</w:t>
      </w:r>
    </w:p>
    <w:p w14:paraId="7E7E8656" w14:textId="77777777" w:rsidR="00936A25" w:rsidRDefault="00936A25" w:rsidP="00936A25">
      <w:pPr>
        <w:ind w:left="708"/>
      </w:pPr>
      <w:r>
        <w:t>2. both the sender and the recipient must own a copy of the secret key and must keep it secret, otherwise this method does not make sense</w:t>
      </w:r>
    </w:p>
    <w:p w14:paraId="163E5208" w14:textId="56F47A5E" w:rsidR="00936A25" w:rsidRPr="00936A25" w:rsidRDefault="00936A25" w:rsidP="00936A25">
      <w:r>
        <w:t>This method has 5 basic parts: text, encryption, algorithm, secret key, encrypted text and decoding algorithm</w:t>
      </w:r>
    </w:p>
    <w:p w14:paraId="486EEFAE" w14:textId="06513941" w:rsidR="00B65FBF" w:rsidRDefault="00B65FBF" w:rsidP="008668E8">
      <w:pPr>
        <w:pStyle w:val="ListParagraph"/>
        <w:numPr>
          <w:ilvl w:val="0"/>
          <w:numId w:val="14"/>
        </w:numPr>
      </w:pPr>
      <w:r>
        <w:t>File encryption for transmision</w:t>
      </w:r>
      <w:r w:rsidR="00DB7BF9">
        <w:t xml:space="preserve"> – AES256</w:t>
      </w:r>
    </w:p>
    <w:p w14:paraId="5E70655D" w14:textId="45725D38" w:rsidR="00B65FBF" w:rsidRDefault="00B65FBF" w:rsidP="008668E8">
      <w:pPr>
        <w:pStyle w:val="ListParagraph"/>
        <w:numPr>
          <w:ilvl w:val="0"/>
          <w:numId w:val="14"/>
        </w:numPr>
      </w:pPr>
      <w:r>
        <w:t>Encryption of files in storage</w:t>
      </w:r>
    </w:p>
    <w:p w14:paraId="69DC59EA" w14:textId="7A0D623E" w:rsidR="00B65FBF" w:rsidRDefault="00B65FBF" w:rsidP="008668E8">
      <w:pPr>
        <w:pStyle w:val="ListParagraph"/>
        <w:numPr>
          <w:ilvl w:val="0"/>
          <w:numId w:val="14"/>
        </w:numPr>
      </w:pPr>
      <w:r>
        <w:t>Financial transactions</w:t>
      </w:r>
      <w:r w:rsidR="00DB7BF9">
        <w:t xml:space="preserve"> – triple DES</w:t>
      </w:r>
    </w:p>
    <w:p w14:paraId="4F6F06CF" w14:textId="43DCA3BF" w:rsidR="00B65FBF" w:rsidRDefault="00B65FBF" w:rsidP="008668E8">
      <w:pPr>
        <w:pStyle w:val="ListParagraph"/>
        <w:numPr>
          <w:ilvl w:val="0"/>
          <w:numId w:val="14"/>
        </w:numPr>
      </w:pPr>
      <w:r>
        <w:t>VPC encryption</w:t>
      </w:r>
      <w:r w:rsidR="00DB7BF9">
        <w:t xml:space="preserve"> – AES256</w:t>
      </w:r>
    </w:p>
    <w:p w14:paraId="1D30DC61" w14:textId="1272CF83" w:rsidR="00DB7BF9" w:rsidRDefault="00DB7BF9" w:rsidP="00DB7BF9">
      <w:r>
        <w:t>Weaknesses:</w:t>
      </w:r>
    </w:p>
    <w:p w14:paraId="6807E897" w14:textId="1931AB94" w:rsidR="00DB7BF9" w:rsidRDefault="00DB7BF9" w:rsidP="008668E8">
      <w:pPr>
        <w:pStyle w:val="ListParagraph"/>
        <w:numPr>
          <w:ilvl w:val="0"/>
          <w:numId w:val="15"/>
        </w:numPr>
      </w:pPr>
      <w:r>
        <w:t>Method for secure transfer is needed</w:t>
      </w:r>
    </w:p>
    <w:p w14:paraId="5ECA7D31" w14:textId="0789ABFC" w:rsidR="00DB7BF9" w:rsidRDefault="00DB7BF9" w:rsidP="008668E8">
      <w:pPr>
        <w:pStyle w:val="ListParagraph"/>
        <w:numPr>
          <w:ilvl w:val="0"/>
          <w:numId w:val="15"/>
        </w:numPr>
      </w:pPr>
      <w:r>
        <w:t>Does not provide non-repudiation</w:t>
      </w:r>
    </w:p>
    <w:p w14:paraId="23802EA1" w14:textId="47979FB0" w:rsidR="00DB7BF9" w:rsidRDefault="00DB7BF9" w:rsidP="008668E8">
      <w:pPr>
        <w:pStyle w:val="ListParagraph"/>
        <w:numPr>
          <w:ilvl w:val="0"/>
          <w:numId w:val="15"/>
        </w:numPr>
      </w:pPr>
      <w:r>
        <w:t>Key management can be difficult</w:t>
      </w:r>
    </w:p>
    <w:p w14:paraId="1ED6052C" w14:textId="0023637D" w:rsidR="00DB7BF9" w:rsidRPr="00B65FBF" w:rsidRDefault="00DB7BF9" w:rsidP="008668E8">
      <w:pPr>
        <w:pStyle w:val="ListParagraph"/>
        <w:numPr>
          <w:ilvl w:val="0"/>
          <w:numId w:val="15"/>
        </w:numPr>
      </w:pPr>
      <w:r>
        <w:t xml:space="preserve">Not recommended: digital </w:t>
      </w:r>
      <w:r w:rsidR="000A1A9C">
        <w:t>signatures, key transfer, web security, message security</w:t>
      </w:r>
    </w:p>
    <w:p w14:paraId="14CE45DC" w14:textId="1D405221" w:rsidR="00B65FBF" w:rsidRDefault="00B65FBF" w:rsidP="00DB7BF9">
      <w:pPr>
        <w:pStyle w:val="3Nadpis"/>
      </w:pPr>
      <w:bookmarkStart w:id="8" w:name="_Toc40264472"/>
      <w:r>
        <w:t>DES</w:t>
      </w:r>
      <w:bookmarkEnd w:id="8"/>
    </w:p>
    <w:p w14:paraId="2088FA3C" w14:textId="0FC531A6" w:rsidR="00B65FBF" w:rsidRDefault="00B65FBF" w:rsidP="00B65FBF">
      <w:r>
        <w:t xml:space="preserve">A block cipher is an encryption/decryption scheme in which a block of plaintext is treated as a whole and used to produce a ciphertext block of equal length. </w:t>
      </w:r>
    </w:p>
    <w:p w14:paraId="52746108" w14:textId="708D0BA6" w:rsidR="00B65FBF" w:rsidRDefault="00B65FBF" w:rsidP="00B65FBF">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548BA4F" w14:textId="4AAD5908" w:rsidR="00B65FBF" w:rsidRDefault="00B65FBF" w:rsidP="00B65FBF">
      <w:r>
        <w:t>The Data Encryption Standard (DES) has been the most widely used encryption algorithm until recently. It exhibits the classic Feistel structure. DES uses a 64-bit block and a 56-bit key.</w:t>
      </w:r>
    </w:p>
    <w:p w14:paraId="6EB88DE4" w14:textId="40E3945B" w:rsidR="00B65FBF" w:rsidRDefault="00B65FBF" w:rsidP="00B65FBF">
      <w:r>
        <w:t>Two important methods of cryptanalysis are differential cryptanalysis and linear cryptanalysis. DES has been shown to be highly resistant to these two types of attack.</w:t>
      </w:r>
      <w:r>
        <w:cr/>
      </w:r>
    </w:p>
    <w:p w14:paraId="6C30E91A" w14:textId="28F10006" w:rsidR="00B65FBF" w:rsidRDefault="00B65FBF" w:rsidP="00B65FBF">
      <w:r>
        <w:t>DES – 64bit key, 16 rounds, cracked in 1998</w:t>
      </w:r>
    </w:p>
    <w:p w14:paraId="7AD2659D" w14:textId="070B27F0" w:rsidR="00B65FBF" w:rsidRDefault="00B65FBF" w:rsidP="00B65FBF">
      <w:r>
        <w:t>Tripe DES (quickfix) – 168bit key, 48 rounds. The changes made encryption time 3 times longer as well.</w:t>
      </w:r>
    </w:p>
    <w:p w14:paraId="6D58D6AE" w14:textId="73BD9B1F" w:rsidR="00B65FBF" w:rsidRDefault="00B65FBF" w:rsidP="00B65FBF">
      <w:r>
        <w:t>Blowfish and Twofish – free algorithms</w:t>
      </w:r>
    </w:p>
    <w:p w14:paraId="75BF320F" w14:textId="6E02DD08" w:rsidR="00B65FBF" w:rsidRDefault="00DB7BF9" w:rsidP="00DB7BF9">
      <w:pPr>
        <w:pStyle w:val="3Nadpis"/>
      </w:pPr>
      <w:bookmarkStart w:id="9" w:name="_Toc40264473"/>
      <w:r>
        <w:t>SS</w:t>
      </w:r>
      <w:r w:rsidR="00B65FBF">
        <w:t>L</w:t>
      </w:r>
      <w:bookmarkEnd w:id="9"/>
    </w:p>
    <w:p w14:paraId="42F062D5" w14:textId="462927F2" w:rsidR="00B65FBF" w:rsidRDefault="00B65FBF" w:rsidP="00DB7BF9">
      <w:pPr>
        <w:pStyle w:val="3Nadpis"/>
      </w:pPr>
      <w:bookmarkStart w:id="10" w:name="_Toc40264474"/>
      <w:r>
        <w:t>AES</w:t>
      </w:r>
      <w:bookmarkEnd w:id="10"/>
    </w:p>
    <w:p w14:paraId="5207DDD4" w14:textId="09DD5E07" w:rsidR="00B65FBF" w:rsidRDefault="00B65FBF" w:rsidP="00B65FBF">
      <w:r>
        <w:t>128, 192, 256 bit keys, 10;12;14 rounds. With fewer round and longer keys better perofrmance and higher security is achieved.</w:t>
      </w:r>
    </w:p>
    <w:p w14:paraId="6CEBD54C" w14:textId="2E62BE72" w:rsidR="00DB7BF9" w:rsidRDefault="00DB7BF9" w:rsidP="00DB7BF9">
      <w:pPr>
        <w:pStyle w:val="2Nadpis"/>
      </w:pPr>
      <w:bookmarkStart w:id="11" w:name="_Toc40264475"/>
      <w:r>
        <w:t>Asymmetric Key Encryption</w:t>
      </w:r>
      <w:bookmarkEnd w:id="11"/>
    </w:p>
    <w:p w14:paraId="5F7E1A4D" w14:textId="0CF0E717" w:rsidR="00A30DB4" w:rsidRDefault="00A30DB4" w:rsidP="00A30DB4">
      <w:r>
        <w:t>Pros:</w:t>
      </w:r>
    </w:p>
    <w:p w14:paraId="03C3E33A" w14:textId="380CDE32" w:rsidR="00A30DB4" w:rsidRDefault="00A30DB4" w:rsidP="008668E8">
      <w:pPr>
        <w:pStyle w:val="ListParagraph"/>
        <w:numPr>
          <w:ilvl w:val="0"/>
          <w:numId w:val="16"/>
        </w:numPr>
      </w:pPr>
      <w:r>
        <w:t>Secure key exchange</w:t>
      </w:r>
    </w:p>
    <w:p w14:paraId="0A63F724" w14:textId="2DD5342E" w:rsidR="00A30DB4" w:rsidRDefault="00A30DB4" w:rsidP="008668E8">
      <w:pPr>
        <w:pStyle w:val="ListParagraph"/>
        <w:numPr>
          <w:ilvl w:val="0"/>
          <w:numId w:val="16"/>
        </w:numPr>
      </w:pPr>
      <w:r>
        <w:t>Authentication + Encryption</w:t>
      </w:r>
    </w:p>
    <w:p w14:paraId="41E29E06" w14:textId="0FF84523" w:rsidR="00A30DB4" w:rsidRDefault="00A30DB4" w:rsidP="008668E8">
      <w:pPr>
        <w:pStyle w:val="ListParagraph"/>
        <w:numPr>
          <w:ilvl w:val="0"/>
          <w:numId w:val="16"/>
        </w:numPr>
      </w:pPr>
      <w:r>
        <w:t>Digital Signature</w:t>
      </w:r>
    </w:p>
    <w:p w14:paraId="673FA70B" w14:textId="42811805" w:rsidR="00A30DB4" w:rsidRDefault="00A30DB4" w:rsidP="008668E8">
      <w:pPr>
        <w:pStyle w:val="ListParagraph"/>
        <w:numPr>
          <w:ilvl w:val="0"/>
          <w:numId w:val="16"/>
        </w:numPr>
      </w:pPr>
      <w:r>
        <w:t>Key exchange; Message encryption;  Part of web security; Message authenication</w:t>
      </w:r>
    </w:p>
    <w:p w14:paraId="7D686710" w14:textId="7E768262" w:rsidR="001D2EED" w:rsidRDefault="001D2EED" w:rsidP="001D2EED">
      <w:r>
        <w:t>Contra</w:t>
      </w:r>
    </w:p>
    <w:p w14:paraId="4700A2E8" w14:textId="67703283" w:rsidR="001D2EED" w:rsidRDefault="001D2EED" w:rsidP="008668E8">
      <w:pPr>
        <w:pStyle w:val="ListParagraph"/>
        <w:numPr>
          <w:ilvl w:val="0"/>
          <w:numId w:val="17"/>
        </w:numPr>
      </w:pPr>
      <w:r>
        <w:t>Slower than symmetric key cryptography</w:t>
      </w:r>
    </w:p>
    <w:p w14:paraId="226DC01F" w14:textId="6E54E574" w:rsidR="001D2EED" w:rsidRPr="00A30DB4" w:rsidRDefault="001D2EED" w:rsidP="008668E8">
      <w:pPr>
        <w:pStyle w:val="ListParagraph"/>
        <w:numPr>
          <w:ilvl w:val="0"/>
          <w:numId w:val="17"/>
        </w:numPr>
      </w:pPr>
      <w:r>
        <w:t>Not a competition, use both types together</w:t>
      </w:r>
    </w:p>
    <w:p w14:paraId="3426057C" w14:textId="6853436C" w:rsidR="00A30DB4" w:rsidRDefault="00A30DB4" w:rsidP="00A30DB4">
      <w:pPr>
        <w:pStyle w:val="3Nadpis"/>
      </w:pPr>
      <w:bookmarkStart w:id="12" w:name="_Toc40264476"/>
      <w:r>
        <w:t>Diffie – Helman</w:t>
      </w:r>
      <w:bookmarkEnd w:id="12"/>
    </w:p>
    <w:p w14:paraId="72923F37" w14:textId="51505CD4" w:rsidR="00A30DB4" w:rsidRPr="00A30DB4" w:rsidRDefault="00A30DB4" w:rsidP="00A30DB4">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5DACA01F" w14:textId="1403B5D7" w:rsidR="00B65FBF" w:rsidRDefault="00B65FBF" w:rsidP="00DB7BF9">
      <w:pPr>
        <w:pStyle w:val="3Nadpis"/>
      </w:pPr>
      <w:bookmarkStart w:id="13" w:name="_Toc40264477"/>
      <w:r>
        <w:t>RS</w:t>
      </w:r>
      <w:r w:rsidR="00CD7523">
        <w:t>A</w:t>
      </w:r>
      <w:bookmarkEnd w:id="13"/>
    </w:p>
    <w:p w14:paraId="3846FFCC" w14:textId="44EEA0D8" w:rsidR="00A30DB4" w:rsidRDefault="00A30DB4" w:rsidP="00A30DB4">
      <w:r>
        <w:rPr>
          <w:noProof/>
          <w:lang w:val="en-US"/>
        </w:rPr>
        <w:drawing>
          <wp:inline distT="0" distB="0" distL="0" distR="0" wp14:anchorId="090B048F" wp14:editId="7409D540">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119D68A5" w14:textId="4887ED44" w:rsidR="00A30DB4" w:rsidRDefault="00A30DB4" w:rsidP="00A30DB4">
      <w:r>
        <w:t>Other: ECC (mbe even better than RSE</w:t>
      </w:r>
      <w:r w:rsidR="00596581">
        <w:t>, less vulnerable against quantum computing, google uses it in its certificate</w:t>
      </w:r>
      <w:r>
        <w:t>) , el gamal (usually the slowest, extendion of Diffie-Helman)</w:t>
      </w:r>
    </w:p>
    <w:p w14:paraId="0F47CB15" w14:textId="77777777" w:rsidR="00CD7523" w:rsidRDefault="00CD7523" w:rsidP="00CD7523">
      <w:r>
        <w:t>RSA (Rivest Shamir Adleman) - very widespread and used for asymmetric encryption</w:t>
      </w:r>
    </w:p>
    <w:p w14:paraId="50469F26" w14:textId="304B4EFC" w:rsidR="00CD7523" w:rsidRDefault="00CD7523" w:rsidP="00CD7523">
      <w:r>
        <w:t>The public key is used for encryption and the private key is used for decryption</w:t>
      </w:r>
    </w:p>
    <w:p w14:paraId="40544953" w14:textId="3249F3C1" w:rsidR="00CD7523" w:rsidRDefault="00CD7523" w:rsidP="00CD7523">
      <w:r>
        <w:t>the encryption principle is that there is no inverse function to the encryption and decryption function that would allow you to decrypt the message with the same key that was used to encrypt the message</w:t>
      </w:r>
    </w:p>
    <w:p w14:paraId="7C8DCACB" w14:textId="0D076A58" w:rsidR="00CD7523" w:rsidRDefault="00CD7523" w:rsidP="00CD7523">
      <w:r>
        <w:t>the public and secret key is generated by the addressee of the message to be transmitted in encrypted form, the public key is provided by the addressee to the sender of the message</w:t>
      </w:r>
    </w:p>
    <w:p w14:paraId="19186E94" w14:textId="20C4B478" w:rsidR="00CD7523" w:rsidRDefault="00CD7523" w:rsidP="00CD7523">
      <w:pPr>
        <w:pStyle w:val="ListParagraph"/>
        <w:numPr>
          <w:ilvl w:val="0"/>
          <w:numId w:val="24"/>
        </w:numPr>
      </w:pPr>
      <w:r>
        <w:t>two large prime numbers p and q are generated</w:t>
      </w:r>
    </w:p>
    <w:p w14:paraId="5956EAF2" w14:textId="459807C7" w:rsidR="00CD7523" w:rsidRDefault="00CD7523" w:rsidP="00CD7523">
      <w:pPr>
        <w:pStyle w:val="ListParagraph"/>
        <w:numPr>
          <w:ilvl w:val="0"/>
          <w:numId w:val="24"/>
        </w:numPr>
      </w:pPr>
      <w:r>
        <w:t>let n = p.q - the number n is called the module</w:t>
      </w:r>
    </w:p>
    <w:p w14:paraId="7680352E" w14:textId="4D9F6749" w:rsidR="00CD7523" w:rsidRDefault="00CD7523" w:rsidP="00CD7523">
      <w:pPr>
        <w:pStyle w:val="ListParagraph"/>
        <w:numPr>
          <w:ilvl w:val="0"/>
          <w:numId w:val="24"/>
        </w:numPr>
      </w:pPr>
      <w:r>
        <w:t>let m</w:t>
      </w:r>
      <w:r>
        <w:t xml:space="preserve"> = lcm [(p-1); (Q-1)] - </w:t>
      </w:r>
      <w:r w:rsidRPr="00CD7523">
        <w:t>lowest common multiple</w:t>
      </w:r>
      <w:r>
        <w:t xml:space="preserve"> </w:t>
      </w:r>
    </w:p>
    <w:p w14:paraId="2F851BCD" w14:textId="5C28769B" w:rsidR="00CD7523" w:rsidRDefault="00CD7523" w:rsidP="00CD7523">
      <w:pPr>
        <w:pStyle w:val="ListParagraph"/>
        <w:numPr>
          <w:ilvl w:val="0"/>
          <w:numId w:val="24"/>
        </w:numPr>
      </w:pPr>
      <w:r>
        <w:t>we find such a number e that the greatest common divisor of the numbers m and e is the number 1</w:t>
      </w:r>
    </w:p>
    <w:p w14:paraId="20884524" w14:textId="5FB4BE08" w:rsidR="00CD7523" w:rsidRDefault="00CD7523" w:rsidP="00CD7523">
      <w:pPr>
        <w:pStyle w:val="ListParagraph"/>
        <w:numPr>
          <w:ilvl w:val="0"/>
          <w:numId w:val="24"/>
        </w:numPr>
      </w:pPr>
      <w:r>
        <w:t>find another number d such that d.e mod m = 1</w:t>
      </w:r>
    </w:p>
    <w:p w14:paraId="26D13C5D" w14:textId="6000CF9A" w:rsidR="00CD7523" w:rsidRDefault="00CD7523" w:rsidP="00CD7523">
      <w:pPr>
        <w:pStyle w:val="ListParagraph"/>
        <w:numPr>
          <w:ilvl w:val="0"/>
          <w:numId w:val="24"/>
        </w:numPr>
      </w:pPr>
      <w:r>
        <w:t>the number e is called the public exponent and the number d is called the private exponent</w:t>
      </w:r>
    </w:p>
    <w:p w14:paraId="6D63C096" w14:textId="3C001576" w:rsidR="00CD7523" w:rsidRDefault="00CD7523" w:rsidP="00CD7523">
      <w:pPr>
        <w:pStyle w:val="ListParagraph"/>
        <w:numPr>
          <w:ilvl w:val="0"/>
          <w:numId w:val="24"/>
        </w:numPr>
      </w:pPr>
      <w:r>
        <w:t>the public key is a pair (n, e)</w:t>
      </w:r>
    </w:p>
    <w:p w14:paraId="41F02535" w14:textId="77777777" w:rsidR="00CD7523" w:rsidRDefault="00CD7523" w:rsidP="00CD7523">
      <w:pPr>
        <w:pStyle w:val="ListParagraph"/>
        <w:numPr>
          <w:ilvl w:val="0"/>
          <w:numId w:val="23"/>
        </w:numPr>
      </w:pPr>
      <w:r>
        <w:t>private key is a pair (d, e)</w:t>
      </w:r>
    </w:p>
    <w:p w14:paraId="34D027F0" w14:textId="34F2537E" w:rsidR="00CD7523" w:rsidRDefault="00CD7523" w:rsidP="00CD7523">
      <w:pPr>
        <w:pStyle w:val="ListParagraph"/>
        <w:numPr>
          <w:ilvl w:val="0"/>
          <w:numId w:val="23"/>
        </w:numPr>
      </w:pPr>
      <w:r>
        <w:t>at present it is very difficult to obtain the number d from the pair (n, e)</w:t>
      </w:r>
    </w:p>
    <w:p w14:paraId="3098F92E" w14:textId="0F7C2F4B" w:rsidR="00CD7523" w:rsidRDefault="00CD7523" w:rsidP="00CD7523">
      <w:pPr>
        <w:pStyle w:val="ListParagraph"/>
        <w:numPr>
          <w:ilvl w:val="0"/>
          <w:numId w:val="23"/>
        </w:numPr>
      </w:pPr>
      <w:r>
        <w:t>if someone were able to factorize the number n to the primes p and q, they could calculate the number d and get to the private key</w:t>
      </w:r>
    </w:p>
    <w:p w14:paraId="779C2F20" w14:textId="671F13DA" w:rsidR="00CD7523" w:rsidRDefault="00CD7523" w:rsidP="00CD7523">
      <w:pPr>
        <w:pStyle w:val="ListParagraph"/>
        <w:numPr>
          <w:ilvl w:val="0"/>
          <w:numId w:val="23"/>
        </w:numPr>
      </w:pPr>
      <w:r>
        <w:t>RSA encryption security is therefore based on the assumption that factoring large numbers is extremely complex</w:t>
      </w:r>
    </w:p>
    <w:p w14:paraId="3DC8E186" w14:textId="570C4A07" w:rsidR="00CD7523" w:rsidRDefault="00CD7523" w:rsidP="00CD7523">
      <w:pPr>
        <w:pStyle w:val="ListParagraph"/>
        <w:numPr>
          <w:ilvl w:val="0"/>
          <w:numId w:val="23"/>
        </w:numPr>
      </w:pPr>
      <w:r>
        <w:t>The discovery of a simpler factorization method could compromise the security of RSA encryption</w:t>
      </w:r>
    </w:p>
    <w:p w14:paraId="5E80B81B" w14:textId="22D5EF48" w:rsidR="00CD7523" w:rsidRDefault="00CD7523" w:rsidP="00CD7523">
      <w:pPr>
        <w:pStyle w:val="ListParagraph"/>
        <w:numPr>
          <w:ilvl w:val="0"/>
          <w:numId w:val="23"/>
        </w:numPr>
      </w:pPr>
      <w:r>
        <w:t>encryption security is therefore based on the great computational complexity of factoring large numbers</w:t>
      </w:r>
    </w:p>
    <w:p w14:paraId="6A44219D" w14:textId="0DEEAE46" w:rsidR="00CD7523" w:rsidRDefault="00CD7523" w:rsidP="00CD7523">
      <w:pPr>
        <w:pStyle w:val="ListParagraph"/>
        <w:numPr>
          <w:ilvl w:val="0"/>
          <w:numId w:val="23"/>
        </w:numPr>
      </w:pPr>
      <w:r>
        <w:t>For encryption to be secure, the p and q numbers must have at least 100 decimal digits</w:t>
      </w:r>
    </w:p>
    <w:p w14:paraId="7264ACA5" w14:textId="4D957BCB" w:rsidR="00CD7523" w:rsidRDefault="00CD7523" w:rsidP="00CD7523">
      <w:r>
        <w:t>The base idea: there are mathematical operations which are easier to do in one way than into another. Simplified scenario:</w:t>
      </w:r>
    </w:p>
    <w:p w14:paraId="586905AB" w14:textId="50B366AC" w:rsidR="00CD7523" w:rsidRDefault="00CD7523" w:rsidP="00CD7523">
      <w:r>
        <w:t>907  and 773 – 2 primes</w:t>
      </w:r>
    </w:p>
    <w:p w14:paraId="0022AEB8" w14:textId="20A80E2F" w:rsidR="00CD7523" w:rsidRDefault="00CD7523" w:rsidP="00CD7523">
      <w:r>
        <w:t>n = 701,111</w:t>
      </w:r>
      <w:r>
        <w:t xml:space="preserve"> = 907 x 773</w:t>
      </w:r>
    </w:p>
    <w:p w14:paraId="6926B948" w14:textId="60F2D0CD" w:rsidR="00CD7523" w:rsidRDefault="00CD7523" w:rsidP="00CD7523">
      <w:r>
        <w:t xml:space="preserve">It is so much easier to determine the results of 907 x 773, than to determine which 2 primes to multiplicate to get </w:t>
      </w:r>
      <w:r>
        <w:t>701,111</w:t>
      </w:r>
      <w:r>
        <w:t>.</w:t>
      </w:r>
    </w:p>
    <w:p w14:paraId="2E3EF5D2" w14:textId="406932C2" w:rsidR="009F7166" w:rsidRDefault="009F7166" w:rsidP="009F7166">
      <w:pPr>
        <w:pStyle w:val="2Nadpis"/>
      </w:pPr>
      <w:bookmarkStart w:id="14" w:name="_Toc40264478"/>
      <w:r>
        <w:t>Use of cryptography to provide integrity</w:t>
      </w:r>
      <w:bookmarkEnd w:id="14"/>
    </w:p>
    <w:p w14:paraId="524D1F13" w14:textId="588686F2" w:rsidR="009F7166" w:rsidRDefault="009F7166" w:rsidP="009F7166">
      <w:pPr>
        <w:pStyle w:val="3Nadpis"/>
      </w:pPr>
      <w:bookmarkStart w:id="15" w:name="_Toc40264479"/>
      <w:r>
        <w:t>Hashing algorithms</w:t>
      </w:r>
      <w:bookmarkEnd w:id="15"/>
    </w:p>
    <w:p w14:paraId="0D842AB9" w14:textId="6180F8D9" w:rsidR="009F7166" w:rsidRDefault="009F7166" w:rsidP="009F7166">
      <w:r>
        <w:t>They take data and produce a unique hash value</w:t>
      </w:r>
      <w:r w:rsidR="00DB37A6">
        <w:t>.</w:t>
      </w:r>
    </w:p>
    <w:p w14:paraId="1C3CBF3B" w14:textId="781F7A0D" w:rsidR="00DB37A6" w:rsidRDefault="00DB37A6" w:rsidP="009F7166">
      <w:r>
        <w:t>MD5 – vulnerability (different input provides the same hash value), not used anymore in SSL.</w:t>
      </w:r>
    </w:p>
    <w:p w14:paraId="6BAA1CCB" w14:textId="41B8DEBF" w:rsidR="00DB37A6" w:rsidRDefault="00DB37A6" w:rsidP="009F7166">
      <w:r>
        <w:t>SHA-1 and SHA-256 (best) haval, tiger</w:t>
      </w:r>
    </w:p>
    <w:p w14:paraId="398AB3FB" w14:textId="42F3C3B5" w:rsidR="009F7166" w:rsidRDefault="009F7166" w:rsidP="009F7166">
      <w:pPr>
        <w:pStyle w:val="3Nadpis"/>
      </w:pPr>
      <w:bookmarkStart w:id="16" w:name="_Toc40264480"/>
      <w:r>
        <w:t>Message Authentication Code (MAC)</w:t>
      </w:r>
      <w:bookmarkEnd w:id="16"/>
    </w:p>
    <w:p w14:paraId="2592DD10" w14:textId="3A36CA4A" w:rsidR="00936A25" w:rsidRPr="00936A25" w:rsidRDefault="00936A25" w:rsidP="00936A25">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798519" w14:textId="455833E5" w:rsidR="009F7166" w:rsidRDefault="009F7166" w:rsidP="009F7166">
      <w:pPr>
        <w:jc w:val="center"/>
      </w:pPr>
      <w:r>
        <w:rPr>
          <w:noProof/>
          <w:lang w:val="en-US"/>
        </w:rPr>
        <w:drawing>
          <wp:inline distT="0" distB="0" distL="0" distR="0" wp14:anchorId="63CBAFA2" wp14:editId="26EF332B">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7B87E545" w14:textId="53418208" w:rsidR="009F7166" w:rsidRDefault="009F7166" w:rsidP="009F7166">
      <w:pPr>
        <w:jc w:val="center"/>
      </w:pPr>
      <w:r>
        <w:rPr>
          <w:noProof/>
          <w:lang w:val="en-US"/>
        </w:rPr>
        <w:drawing>
          <wp:inline distT="0" distB="0" distL="0" distR="0" wp14:anchorId="13263C8F" wp14:editId="17C8E3C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3BF3E6F4" w14:textId="16EFEDD8" w:rsidR="009F7166" w:rsidRPr="009F7166" w:rsidRDefault="009F7166" w:rsidP="009F7166">
      <w:pPr>
        <w:pStyle w:val="3Nadpis"/>
      </w:pPr>
      <w:bookmarkStart w:id="17" w:name="_Toc40264481"/>
      <w:r>
        <w:t>Digital signatures</w:t>
      </w:r>
      <w:bookmarkEnd w:id="17"/>
    </w:p>
    <w:p w14:paraId="1AF23276" w14:textId="5C6372B4" w:rsidR="009F7166" w:rsidRDefault="00DB37A6" w:rsidP="00DB37A6">
      <w:pPr>
        <w:jc w:val="center"/>
      </w:pPr>
      <w:r>
        <w:rPr>
          <w:noProof/>
          <w:lang w:val="en-US"/>
        </w:rPr>
        <w:drawing>
          <wp:inline distT="0" distB="0" distL="0" distR="0" wp14:anchorId="6E3451FB" wp14:editId="4836E76E">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7D593422" w14:textId="23CEDC20" w:rsidR="00DB37A6" w:rsidRDefault="00DB37A6" w:rsidP="00DB37A6">
      <w:r>
        <w:t>Email: S/MIME – Secure Multipurpose Internet Mail Extention, standard for encrypting and digitally signing email. RDS + SHA  (example).</w:t>
      </w:r>
    </w:p>
    <w:p w14:paraId="3A9FE988" w14:textId="3B4475D6" w:rsidR="00DB37A6" w:rsidRDefault="00DB37A6" w:rsidP="00DB37A6">
      <w:r>
        <w:t>PGP – Pretty Good Privacy, RSA + MD5. Examples of different types types of cryptography methods combined.</w:t>
      </w:r>
    </w:p>
    <w:p w14:paraId="4C697379" w14:textId="40354D2B" w:rsidR="00DB37A6" w:rsidRDefault="00DB37A6" w:rsidP="00DB37A6">
      <w:pPr>
        <w:pStyle w:val="3Nadpis"/>
      </w:pPr>
      <w:bookmarkStart w:id="18" w:name="_Toc40264482"/>
      <w:r>
        <w:t>PKI – Public Key Infrastructure</w:t>
      </w:r>
      <w:bookmarkEnd w:id="18"/>
    </w:p>
    <w:p w14:paraId="46AE35B8" w14:textId="0C8B9A55" w:rsidR="00DB37A6" w:rsidRDefault="00DB37A6" w:rsidP="00DB37A6">
      <w:r w:rsidRPr="00C275AF">
        <w:rPr>
          <w:b/>
        </w:rPr>
        <w:t>Trusted third party</w:t>
      </w:r>
      <w:r>
        <w:t xml:space="preserve"> = </w:t>
      </w:r>
      <w:r w:rsidRPr="00C275AF">
        <w:rPr>
          <w:b/>
        </w:rPr>
        <w:t>Certificate Authority</w:t>
      </w:r>
      <w:r>
        <w:t xml:space="preserve"> (internal or external) they provide </w:t>
      </w:r>
      <w:r w:rsidR="00C275AF" w:rsidRPr="00C275AF">
        <w:rPr>
          <w:b/>
        </w:rPr>
        <w:t>Certificate</w:t>
      </w:r>
      <w:r w:rsidR="00C275AF">
        <w:t xml:space="preserve"> </w:t>
      </w:r>
      <w:r>
        <w:t xml:space="preserve"> using  Registration Authority</w:t>
      </w:r>
      <w:r w:rsidR="00C275AF">
        <w:t xml:space="preserve">. </w:t>
      </w:r>
    </w:p>
    <w:p w14:paraId="638E4248" w14:textId="63F36C38" w:rsidR="00C275AF" w:rsidRDefault="00C275AF" w:rsidP="00DB37A6">
      <w:r>
        <w:t>Similar to: You go to a certificate to verify that you say the truth when you say you know this and this.</w:t>
      </w:r>
    </w:p>
    <w:p w14:paraId="3C40C4B8" w14:textId="02C3C111" w:rsidR="006523F9" w:rsidRDefault="006523F9" w:rsidP="006523F9">
      <w:pPr>
        <w:pStyle w:val="2Nadpis"/>
      </w:pPr>
      <w:bookmarkStart w:id="19" w:name="_Toc40264483"/>
      <w:r>
        <w:t>Comparison of symmetric and assymetric keys</w:t>
      </w:r>
      <w:bookmarkEnd w:id="19"/>
      <w:r>
        <w:t xml:space="preserve"> </w:t>
      </w:r>
    </w:p>
    <w:p w14:paraId="3B4C8CD6" w14:textId="78CA7E60" w:rsidR="006523F9" w:rsidRPr="006523F9" w:rsidRDefault="006523F9" w:rsidP="006523F9">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286CF9F" w14:textId="17347106" w:rsidR="002223AC" w:rsidRDefault="001120F3" w:rsidP="00936A25">
      <w:pPr>
        <w:pStyle w:val="1Nadpis"/>
      </w:pPr>
      <w:bookmarkStart w:id="20" w:name="_Toc40264484"/>
      <w:r>
        <w:t>Identification and autentification</w:t>
      </w:r>
      <w:bookmarkEnd w:id="20"/>
    </w:p>
    <w:p w14:paraId="0E58DB41" w14:textId="65992903" w:rsidR="00DB4B93" w:rsidRDefault="00DB4B93" w:rsidP="008668E8">
      <w:pPr>
        <w:pStyle w:val="ListParagraph"/>
        <w:numPr>
          <w:ilvl w:val="0"/>
          <w:numId w:val="3"/>
        </w:numPr>
      </w:pPr>
      <w:r>
        <w:t>Identification is the act of asserting who a person is.</w:t>
      </w:r>
    </w:p>
    <w:p w14:paraId="18EB3D06" w14:textId="5B7EA019" w:rsidR="00DB4B93" w:rsidRDefault="00DB4B93" w:rsidP="008668E8">
      <w:pPr>
        <w:pStyle w:val="ListParagraph"/>
        <w:numPr>
          <w:ilvl w:val="0"/>
          <w:numId w:val="3"/>
        </w:numPr>
      </w:pPr>
      <w:r>
        <w:t>Authentication is the act of proving that asserted identity: that the person is who she says she is.</w:t>
      </w:r>
    </w:p>
    <w:p w14:paraId="59B04CC9" w14:textId="75DB5A87" w:rsidR="00DB4B93" w:rsidRDefault="00DB4B93" w:rsidP="00DB4B93">
      <w:r>
        <w:t>Identities are typically public or well known. Authentication should be private.</w:t>
      </w:r>
    </w:p>
    <w:p w14:paraId="4106FF06" w14:textId="1E8BED95" w:rsidR="00443033" w:rsidRDefault="00443033" w:rsidP="00443033">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7B2CDD35" w14:textId="4569B1AF" w:rsidR="00DB4B93" w:rsidRDefault="00DB4B93" w:rsidP="00DB4B93">
      <w:pPr>
        <w:pStyle w:val="2Nadpis"/>
      </w:pPr>
      <w:bookmarkStart w:id="21" w:name="_Toc40264485"/>
      <w:r>
        <w:t>Autentification</w:t>
      </w:r>
      <w:bookmarkEnd w:id="21"/>
    </w:p>
    <w:p w14:paraId="5A052D80" w14:textId="47E77D54" w:rsidR="00DB4B93" w:rsidRDefault="00DB4B93" w:rsidP="00DB4B93">
      <w:r w:rsidRPr="00DB4B93">
        <w:t>Authentication is based on something you know, are, have</w:t>
      </w:r>
      <w:r w:rsidR="00443033">
        <w:t xml:space="preserve"> or do</w:t>
      </w:r>
      <w:r w:rsidRPr="00DB4B93">
        <w:t>.</w:t>
      </w:r>
      <w:r w:rsidRPr="00DB4B93">
        <w:cr/>
      </w:r>
      <w:r>
        <w:t>Authentication mechanisms use any of three qualities to confirm a user’s identity:</w:t>
      </w:r>
    </w:p>
    <w:p w14:paraId="10F38D18" w14:textId="348654A9" w:rsidR="00443033" w:rsidRDefault="00443033" w:rsidP="008668E8">
      <w:pPr>
        <w:pStyle w:val="ListParagraph"/>
        <w:numPr>
          <w:ilvl w:val="0"/>
          <w:numId w:val="8"/>
        </w:numPr>
      </w:pPr>
      <w:r>
        <w:t>What only you know (passwords and passphrases)</w:t>
      </w:r>
    </w:p>
    <w:p w14:paraId="6A787AC7" w14:textId="5583CA88" w:rsidR="00443033" w:rsidRDefault="00443033" w:rsidP="008668E8">
      <w:pPr>
        <w:pStyle w:val="ListParagraph"/>
        <w:numPr>
          <w:ilvl w:val="0"/>
          <w:numId w:val="8"/>
        </w:numPr>
      </w:pPr>
      <w:r>
        <w:t>What only you have (tokens: physical keys, smart cards)</w:t>
      </w:r>
    </w:p>
    <w:p w14:paraId="685D5964" w14:textId="64E12AA5" w:rsidR="00443033" w:rsidRDefault="00443033" w:rsidP="008668E8">
      <w:pPr>
        <w:pStyle w:val="ListParagraph"/>
        <w:numPr>
          <w:ilvl w:val="0"/>
          <w:numId w:val="8"/>
        </w:numPr>
      </w:pPr>
      <w:r>
        <w:t>What only you are (static biometrics: fingerprint, face, retina, and iris recognition)</w:t>
      </w:r>
    </w:p>
    <w:p w14:paraId="48C44E3D" w14:textId="60B96239" w:rsidR="00443033" w:rsidRDefault="00443033" w:rsidP="008668E8">
      <w:pPr>
        <w:pStyle w:val="ListParagraph"/>
        <w:numPr>
          <w:ilvl w:val="0"/>
          <w:numId w:val="8"/>
        </w:numPr>
      </w:pPr>
      <w:r>
        <w:t>What only you do (dynamic biometrics: voice, handwriting, and typing recognition).</w:t>
      </w:r>
    </w:p>
    <w:p w14:paraId="70AFA7CB" w14:textId="4B20B7F9" w:rsidR="00CA727D" w:rsidRDefault="00CA727D" w:rsidP="008668E8">
      <w:pPr>
        <w:pStyle w:val="ListParagraph"/>
        <w:numPr>
          <w:ilvl w:val="0"/>
          <w:numId w:val="8"/>
        </w:numPr>
      </w:pPr>
      <w:r>
        <w:t>Where you are (terminals with strategic plases, GPS signals)</w:t>
      </w:r>
    </w:p>
    <w:p w14:paraId="1AEAEB33" w14:textId="77777777" w:rsidR="00CA727D" w:rsidRDefault="004D025B" w:rsidP="00E67EC6">
      <w:r>
        <w:t xml:space="preserve">Every password can be guessed; password strength is determined by how many guesses are required. </w:t>
      </w:r>
    </w:p>
    <w:p w14:paraId="5DD9EE61" w14:textId="2C38DDEC" w:rsidR="00CA727D" w:rsidRDefault="00CA727D" w:rsidP="00E67EC6">
      <w:r>
        <w:t>Problems with passwords:</w:t>
      </w:r>
    </w:p>
    <w:p w14:paraId="6841F604" w14:textId="3D929847" w:rsidR="00CA727D" w:rsidRDefault="00CA727D" w:rsidP="00CA727D">
      <w:pPr>
        <w:pStyle w:val="ListParagraph"/>
        <w:numPr>
          <w:ilvl w:val="0"/>
          <w:numId w:val="25"/>
        </w:numPr>
      </w:pPr>
      <w:r>
        <w:t>Forgotten passwords - saving in sealed envelopes in the vault, sending the password to e-mail ...)</w:t>
      </w:r>
    </w:p>
    <w:p w14:paraId="4587DC75" w14:textId="694D9C5E" w:rsidR="00CA727D" w:rsidRDefault="00CA727D" w:rsidP="00CA727D">
      <w:pPr>
        <w:pStyle w:val="ListParagraph"/>
        <w:numPr>
          <w:ilvl w:val="0"/>
          <w:numId w:val="25"/>
        </w:numPr>
      </w:pPr>
      <w:r>
        <w:t>P</w:t>
      </w:r>
      <w:r>
        <w:t>assword guessing - it is necessary to choose a strong password</w:t>
      </w:r>
    </w:p>
    <w:p w14:paraId="0C9ADDBA" w14:textId="5F17FDF4" w:rsidR="00CA727D" w:rsidRDefault="00CA727D" w:rsidP="00CA727D">
      <w:pPr>
        <w:pStyle w:val="ListParagraph"/>
        <w:numPr>
          <w:ilvl w:val="0"/>
          <w:numId w:val="25"/>
        </w:numPr>
      </w:pPr>
      <w:r>
        <w:t>Intentional and unintentional disclosure of a</w:t>
      </w:r>
      <w:r>
        <w:t> </w:t>
      </w:r>
      <w:r>
        <w:t>password</w:t>
      </w:r>
    </w:p>
    <w:p w14:paraId="61D03B84" w14:textId="4DC0184F" w:rsidR="00CA727D" w:rsidRDefault="00CA727D" w:rsidP="00CA727D">
      <w:pPr>
        <w:pStyle w:val="ListParagraph"/>
        <w:numPr>
          <w:ilvl w:val="0"/>
          <w:numId w:val="25"/>
        </w:numPr>
      </w:pPr>
      <w:r>
        <w:t xml:space="preserve">They can be </w:t>
      </w:r>
      <w:r w:rsidRPr="00443033">
        <w:t>stolen without knowledge of the user</w:t>
      </w:r>
    </w:p>
    <w:p w14:paraId="57DB357F" w14:textId="151C488F" w:rsidR="00CA727D" w:rsidRDefault="00CA727D" w:rsidP="00CA727D">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191A2C0C" w14:textId="7793E2D0" w:rsidR="00CA727D" w:rsidRDefault="004D025B" w:rsidP="00CA727D">
      <w:r>
        <w:t>Rainbow Table</w:t>
      </w:r>
      <w:r w:rsidR="00CA727D">
        <w:t xml:space="preserve"> (database of most frequent passwords) or </w:t>
      </w:r>
      <w:r>
        <w:t xml:space="preserve"> Brute Force attacks</w:t>
      </w:r>
      <w:r w:rsidR="00CA727D">
        <w:t xml:space="preserve"> (trying all the possbile combination) are examples of how authentication can be attacked.</w:t>
      </w:r>
    </w:p>
    <w:p w14:paraId="72D7CC76" w14:textId="7254E432" w:rsidR="00CA727D" w:rsidRDefault="00CA727D" w:rsidP="00CA727D">
      <w:r>
        <w:t>Defensive mechanisms on top of password usage: fraud detection (identify unusual activity and take actions when they happen), MFA (multi factor authentication – using mobile application for example) , security questions.</w:t>
      </w:r>
    </w:p>
    <w:p w14:paraId="5F00047F" w14:textId="69286A8A" w:rsidR="004D025B" w:rsidRDefault="004D025B" w:rsidP="00CA727D">
      <w:r>
        <w:t xml:space="preserve">authentication based on </w:t>
      </w:r>
      <w:r w:rsidRPr="00CA727D">
        <w:rPr>
          <w:b/>
        </w:rPr>
        <w:t>biometrics</w:t>
      </w:r>
      <w:r>
        <w:t xml:space="preserve"> (</w:t>
      </w:r>
      <w:r w:rsidR="00CA727D">
        <w:t xml:space="preserve">for example </w:t>
      </w:r>
      <w:r>
        <w:t xml:space="preserve">fingerprint) – what you are. Costly. </w:t>
      </w:r>
    </w:p>
    <w:p w14:paraId="79186093" w14:textId="6DCDE209" w:rsidR="00CA727D" w:rsidRDefault="00CA727D" w:rsidP="00CA727D">
      <w:r>
        <w:t xml:space="preserve">SSO – Single Sign On: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098FF3D9" w14:textId="43CA67D3" w:rsidR="009015A3" w:rsidRDefault="009015A3" w:rsidP="009015A3">
      <w:pPr>
        <w:pStyle w:val="2Nadpis"/>
      </w:pPr>
      <w:bookmarkStart w:id="22" w:name="_Toc40264486"/>
      <w:r>
        <w:t>Ideas what to talk about</w:t>
      </w:r>
      <w:bookmarkEnd w:id="22"/>
    </w:p>
    <w:p w14:paraId="34443FC3" w14:textId="77777777" w:rsidR="009015A3" w:rsidRDefault="009015A3" w:rsidP="008668E8">
      <w:pPr>
        <w:pStyle w:val="ListParagraph"/>
        <w:numPr>
          <w:ilvl w:val="0"/>
          <w:numId w:val="10"/>
        </w:numPr>
      </w:pPr>
      <w:r>
        <w:t xml:space="preserve">Risk of Undetected password theft </w:t>
      </w:r>
    </w:p>
    <w:p w14:paraId="77190366" w14:textId="77777777" w:rsidR="009015A3" w:rsidRDefault="009015A3" w:rsidP="008668E8">
      <w:pPr>
        <w:pStyle w:val="ListParagraph"/>
        <w:numPr>
          <w:ilvl w:val="0"/>
          <w:numId w:val="10"/>
        </w:numPr>
      </w:pPr>
      <w:r>
        <w:t xml:space="preserve">Risk of Undetected password sharing </w:t>
      </w:r>
    </w:p>
    <w:p w14:paraId="23451038" w14:textId="02FCD8EC" w:rsidR="009015A3" w:rsidRDefault="009015A3" w:rsidP="008668E8">
      <w:pPr>
        <w:pStyle w:val="ListParagraph"/>
        <w:numPr>
          <w:ilvl w:val="0"/>
          <w:numId w:val="10"/>
        </w:numPr>
      </w:pPr>
      <w:r>
        <w:t>Risk of Weakest – by finding out the weakest password other passwords can be revealed</w:t>
      </w:r>
    </w:p>
    <w:p w14:paraId="41DBB647" w14:textId="24EC9EEE" w:rsidR="009015A3" w:rsidRDefault="009015A3" w:rsidP="008668E8">
      <w:pPr>
        <w:pStyle w:val="ListParagraph"/>
        <w:numPr>
          <w:ilvl w:val="0"/>
          <w:numId w:val="10"/>
        </w:numPr>
      </w:pPr>
      <w:r>
        <w:t>Dictionary attacks</w:t>
      </w:r>
    </w:p>
    <w:p w14:paraId="6B8D9BD1" w14:textId="7F7D41FD" w:rsidR="009015A3" w:rsidRDefault="009015A3" w:rsidP="008668E8">
      <w:pPr>
        <w:pStyle w:val="ListParagraph"/>
        <w:numPr>
          <w:ilvl w:val="0"/>
          <w:numId w:val="10"/>
        </w:numPr>
      </w:pPr>
      <w:r>
        <w:t>Risk of Online Guessing – based on exploiting best practices and personal information</w:t>
      </w:r>
    </w:p>
    <w:p w14:paraId="2F4BD3E0" w14:textId="7800AC6E" w:rsidR="009015A3" w:rsidRDefault="009015A3" w:rsidP="008668E8">
      <w:pPr>
        <w:pStyle w:val="ListParagraph"/>
        <w:numPr>
          <w:ilvl w:val="0"/>
          <w:numId w:val="10"/>
        </w:numPr>
      </w:pPr>
      <w:r>
        <w:t>Risk of Off-Line Dictionary Attacks – checking against hash</w:t>
      </w:r>
    </w:p>
    <w:p w14:paraId="69883520" w14:textId="6022B7AC" w:rsidR="009015A3" w:rsidRDefault="009015A3" w:rsidP="008668E8">
      <w:pPr>
        <w:pStyle w:val="ListParagraph"/>
        <w:numPr>
          <w:ilvl w:val="0"/>
          <w:numId w:val="10"/>
        </w:numPr>
      </w:pPr>
      <w:r>
        <w:t>Risk of Password Replay</w:t>
      </w:r>
    </w:p>
    <w:p w14:paraId="6F977C63" w14:textId="6CD59451" w:rsidR="009015A3" w:rsidRDefault="009015A3" w:rsidP="008668E8">
      <w:pPr>
        <w:pStyle w:val="ListParagraph"/>
        <w:numPr>
          <w:ilvl w:val="0"/>
          <w:numId w:val="9"/>
        </w:numPr>
      </w:pPr>
      <w:r>
        <w:t>The hash is sufficient for a dictionary attack unless a salt is used and kept secret.</w:t>
      </w:r>
    </w:p>
    <w:p w14:paraId="4CE3FA69" w14:textId="1D39EC51" w:rsidR="009015A3" w:rsidRDefault="009015A3" w:rsidP="008668E8">
      <w:pPr>
        <w:pStyle w:val="ListParagraph"/>
        <w:numPr>
          <w:ilvl w:val="0"/>
          <w:numId w:val="9"/>
        </w:numPr>
      </w:pPr>
      <w:r>
        <w:t>The attacker does not even need to recover the password. Instead, the attacker can replay the hash of the password when needed.</w:t>
      </w:r>
    </w:p>
    <w:p w14:paraId="0E86FD0D" w14:textId="430A6610" w:rsidR="009015A3" w:rsidRDefault="009015A3" w:rsidP="008668E8">
      <w:pPr>
        <w:pStyle w:val="ListParagraph"/>
        <w:numPr>
          <w:ilvl w:val="0"/>
          <w:numId w:val="9"/>
        </w:numPr>
      </w:pPr>
      <w:r>
        <w:t>send passwords from client to server encrypted using the server’s public key !!</w:t>
      </w:r>
    </w:p>
    <w:p w14:paraId="066885C6" w14:textId="2985F281" w:rsidR="009015A3" w:rsidRDefault="009015A3" w:rsidP="009015A3">
      <w:r>
        <w:t>Risk of Server Spoofing</w:t>
      </w:r>
    </w:p>
    <w:p w14:paraId="33465BA6" w14:textId="079BB26F" w:rsidR="009015A3" w:rsidRDefault="009015A3" w:rsidP="009015A3">
      <w:r>
        <w:t>Risk of Password Reuse</w:t>
      </w:r>
    </w:p>
    <w:p w14:paraId="728A6ED2" w14:textId="2846F9A9" w:rsidR="009015A3" w:rsidRDefault="009015A3" w:rsidP="009015A3">
      <w:r>
        <w:t xml:space="preserve">Authentication Using Recognition </w:t>
      </w:r>
      <w:r w:rsidR="00E5454F">
        <w:t>of Symbols – pictures the user know</w:t>
      </w:r>
    </w:p>
    <w:p w14:paraId="6B738723" w14:textId="1F36BDAF" w:rsidR="009015A3" w:rsidRDefault="009015A3" w:rsidP="009015A3">
      <w:r>
        <w:t>TOKEN-BASED AUTHENTICATION:</w:t>
      </w:r>
    </w:p>
    <w:p w14:paraId="03066081" w14:textId="001E7FE2" w:rsidR="009015A3" w:rsidRDefault="009015A3" w:rsidP="008668E8">
      <w:pPr>
        <w:pStyle w:val="ListParagraph"/>
        <w:numPr>
          <w:ilvl w:val="0"/>
          <w:numId w:val="11"/>
        </w:numPr>
      </w:pPr>
      <w:r>
        <w:t>Card Entry Systems</w:t>
      </w:r>
    </w:p>
    <w:p w14:paraId="6C9A3A18" w14:textId="23F065F5" w:rsidR="009015A3" w:rsidRDefault="009015A3" w:rsidP="008668E8">
      <w:pPr>
        <w:pStyle w:val="ListParagraph"/>
        <w:numPr>
          <w:ilvl w:val="0"/>
          <w:numId w:val="11"/>
        </w:numPr>
      </w:pPr>
      <w:r>
        <w:t>Proximity and Touch Cards</w:t>
      </w:r>
    </w:p>
    <w:p w14:paraId="4E777411" w14:textId="2F845018" w:rsidR="009015A3" w:rsidRDefault="009015A3" w:rsidP="008668E8">
      <w:pPr>
        <w:pStyle w:val="ListParagraph"/>
        <w:numPr>
          <w:ilvl w:val="0"/>
          <w:numId w:val="11"/>
        </w:numPr>
      </w:pPr>
      <w:r>
        <w:t>Smart Cards and Dongles</w:t>
      </w:r>
    </w:p>
    <w:p w14:paraId="57AC964D" w14:textId="6EE599BA" w:rsidR="009015A3" w:rsidRDefault="009015A3" w:rsidP="008668E8">
      <w:pPr>
        <w:pStyle w:val="ListParagraph"/>
        <w:numPr>
          <w:ilvl w:val="0"/>
          <w:numId w:val="11"/>
        </w:numPr>
      </w:pPr>
      <w:r>
        <w:t>Soft Tokens</w:t>
      </w:r>
    </w:p>
    <w:p w14:paraId="668E6EEE" w14:textId="370F9984" w:rsidR="009015A3" w:rsidRDefault="009015A3" w:rsidP="008668E8">
      <w:pPr>
        <w:pStyle w:val="ListParagraph"/>
        <w:numPr>
          <w:ilvl w:val="0"/>
          <w:numId w:val="11"/>
        </w:numPr>
      </w:pPr>
      <w:r>
        <w:t>One-Time Password Generators</w:t>
      </w:r>
    </w:p>
    <w:p w14:paraId="292EDBF8" w14:textId="76EB473A" w:rsidR="009015A3" w:rsidRDefault="009015A3" w:rsidP="008668E8">
      <w:pPr>
        <w:pStyle w:val="ListParagraph"/>
        <w:numPr>
          <w:ilvl w:val="0"/>
          <w:numId w:val="11"/>
        </w:numPr>
      </w:pPr>
      <w:r>
        <w:t>Authentication Using Mobile Devices - SMS</w:t>
      </w:r>
    </w:p>
    <w:p w14:paraId="3AA5B3BD" w14:textId="2C58A451" w:rsidR="009015A3" w:rsidRDefault="009015A3" w:rsidP="009015A3">
      <w:r>
        <w:t>BIOMETRIC AUTHENTICATION</w:t>
      </w:r>
    </w:p>
    <w:p w14:paraId="03E346EB" w14:textId="00FA590B" w:rsidR="009015A3" w:rsidRDefault="009015A3" w:rsidP="009015A3">
      <w:r>
        <w:t>CROSS-DOMAIN AUTHENTICATION - SAML</w:t>
      </w:r>
    </w:p>
    <w:p w14:paraId="2923F480" w14:textId="46C75194" w:rsidR="009015A3" w:rsidRDefault="009015A3" w:rsidP="009015A3">
      <w:r>
        <w:t>RELATIVE COSTS OF AUTHENTICATION</w:t>
      </w:r>
    </w:p>
    <w:p w14:paraId="2499E1D6" w14:textId="6DC959A2" w:rsidR="009015A3" w:rsidRPr="009015A3" w:rsidRDefault="00E5454F" w:rsidP="009015A3">
      <w:r>
        <w:t>TECHNOLOGIES</w:t>
      </w:r>
    </w:p>
    <w:p w14:paraId="365CFF0D" w14:textId="130E0B00" w:rsidR="00DB4B93" w:rsidRDefault="00DB4B93">
      <w:pPr>
        <w:spacing w:line="259" w:lineRule="auto"/>
      </w:pPr>
      <w:r>
        <w:br w:type="page"/>
      </w:r>
    </w:p>
    <w:p w14:paraId="1CC8AD62" w14:textId="1196EDA7" w:rsidR="001120F3" w:rsidRDefault="009015A3" w:rsidP="009015A3">
      <w:pPr>
        <w:pStyle w:val="2Nadpis"/>
      </w:pPr>
      <w:bookmarkStart w:id="23" w:name="_Toc40264487"/>
      <w:r>
        <w:t>Summary</w:t>
      </w:r>
      <w:bookmarkEnd w:id="23"/>
    </w:p>
    <w:p w14:paraId="3947C680" w14:textId="5F9C4856" w:rsidR="009015A3" w:rsidRDefault="009015A3" w:rsidP="009015A3">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608085A6" w14:textId="7639BC8E" w:rsidR="00E5454F" w:rsidRDefault="00E5454F" w:rsidP="00E5454F">
      <w:pPr>
        <w:pStyle w:val="4Nadpis"/>
      </w:pPr>
      <w:r>
        <w:t>Salting</w:t>
      </w:r>
    </w:p>
    <w:p w14:paraId="3D941D6D" w14:textId="3E7D35AE" w:rsidR="00E5454F" w:rsidRDefault="00E5454F" w:rsidP="00E5454F">
      <w:r w:rsidRPr="00E5454F">
        <w:t>In cryptography, a salt is random data that is used as an additional input to a one-way function that hashes data, a password or passphrase.</w:t>
      </w:r>
    </w:p>
    <w:p w14:paraId="64811EEA" w14:textId="126930FE" w:rsidR="00E5454F" w:rsidRDefault="00E5454F" w:rsidP="00E5454F">
      <w:r>
        <w:rPr>
          <w:noProof/>
          <w:lang w:val="en-US"/>
        </w:rPr>
        <w:drawing>
          <wp:inline distT="0" distB="0" distL="0" distR="0" wp14:anchorId="688949ED" wp14:editId="2E25B38B">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513080"/>
                    </a:xfrm>
                    <a:prstGeom prst="rect">
                      <a:avLst/>
                    </a:prstGeom>
                  </pic:spPr>
                </pic:pic>
              </a:graphicData>
            </a:graphic>
          </wp:inline>
        </w:drawing>
      </w:r>
    </w:p>
    <w:p w14:paraId="6D6348C9" w14:textId="77777777" w:rsidR="00E5454F" w:rsidRDefault="00E5454F" w:rsidP="00E5454F">
      <w:r>
        <w:t>A fixed salt is when a programmer uses the same salt for every hashed password.</w:t>
      </w:r>
    </w:p>
    <w:p w14:paraId="44EE64A1" w14:textId="77777777" w:rsidR="00E5454F" w:rsidRDefault="00E5454F" w:rsidP="00E5454F">
      <w:r>
        <w:t>While this will make current rainbow tables useless (if the salt is properly chosen), if the salt is hard-coded into a popular product that salt can be extracted and a new rainbow table can be generated using that salt.</w:t>
      </w:r>
    </w:p>
    <w:p w14:paraId="7765A3F3" w14:textId="2CE47DE0" w:rsidR="00E5454F" w:rsidRDefault="00E5454F" w:rsidP="00E5454F">
      <w:r>
        <w:t>Using a single fixed salt also means that every user who inputs the same password will have the same hash (unless the password hash is also dependent on the username). This makes it easier to attack multiple users by cracking only one hash.</w:t>
      </w:r>
    </w:p>
    <w:p w14:paraId="54BDB99D" w14:textId="00F0EFE0" w:rsidR="00E5454F" w:rsidRDefault="00E5454F" w:rsidP="00E5454F">
      <w:pPr>
        <w:pStyle w:val="4Nadpis"/>
      </w:pPr>
      <w:r>
        <w:t>Pepper</w:t>
      </w:r>
    </w:p>
    <w:p w14:paraId="0D86A191" w14:textId="38CB784D" w:rsidR="00E5454F" w:rsidRDefault="00E5454F" w:rsidP="00E5454F">
      <w:r>
        <w:t>I</w:t>
      </w:r>
      <w:r w:rsidRPr="00E5454F">
        <w:t>n cryptography, a pepper is a secret added to an input such as a password prior to being hashed with a cryptographic hash function.</w:t>
      </w:r>
    </w:p>
    <w:p w14:paraId="60EF03CE" w14:textId="4C71ED59" w:rsidR="0096747E" w:rsidRPr="00E5454F" w:rsidRDefault="0096747E" w:rsidP="0096747E">
      <w:pPr>
        <w:pStyle w:val="1Nadpis"/>
      </w:pPr>
      <w:bookmarkStart w:id="24" w:name="_Toc40264488"/>
      <w:r>
        <w:t>Access control and security models</w:t>
      </w:r>
      <w:bookmarkEnd w:id="24"/>
    </w:p>
    <w:p w14:paraId="5E3EAB2D" w14:textId="77777777" w:rsidR="0037206E" w:rsidRDefault="0037206E" w:rsidP="0037206E">
      <w:pPr>
        <w:pStyle w:val="ListParagraph"/>
        <w:numPr>
          <w:ilvl w:val="0"/>
          <w:numId w:val="18"/>
        </w:numPr>
      </w:pPr>
      <w:r>
        <w:t xml:space="preserve">A </w:t>
      </w:r>
      <w:r w:rsidRPr="0037206E">
        <w:rPr>
          <w:b/>
        </w:rPr>
        <w:t>subject</w:t>
      </w:r>
      <w:r>
        <w:t xml:space="preserve"> is an active entity, such as a process or a user.</w:t>
      </w:r>
    </w:p>
    <w:p w14:paraId="2539BB03" w14:textId="0C849460" w:rsidR="0037206E" w:rsidRDefault="0037206E" w:rsidP="0037206E">
      <w:pPr>
        <w:pStyle w:val="ListParagraph"/>
        <w:numPr>
          <w:ilvl w:val="0"/>
          <w:numId w:val="18"/>
        </w:numPr>
      </w:pPr>
      <w:r>
        <w:t xml:space="preserve">An </w:t>
      </w:r>
      <w:r w:rsidRPr="0037206E">
        <w:rPr>
          <w:b/>
        </w:rPr>
        <w:t>object</w:t>
      </w:r>
      <w:r>
        <w:t xml:space="preserve"> is a passive entity, such as a file.</w:t>
      </w:r>
    </w:p>
    <w:p w14:paraId="413AE9FC" w14:textId="4F615EF0" w:rsidR="0037206E" w:rsidRDefault="0037206E" w:rsidP="00777D94">
      <w:pPr>
        <w:pStyle w:val="ListParagraph"/>
        <w:numPr>
          <w:ilvl w:val="0"/>
          <w:numId w:val="18"/>
        </w:numPr>
      </w:pPr>
      <w:r>
        <w:t xml:space="preserve">A </w:t>
      </w:r>
      <w:r w:rsidRPr="0037206E">
        <w:rPr>
          <w:b/>
        </w:rPr>
        <w:t>right</w:t>
      </w:r>
      <w:r>
        <w:t xml:space="preserve"> describes what a subject is allowed to do to an object; for example, the read right gives permission for a subject to read a file.</w:t>
      </w:r>
    </w:p>
    <w:p w14:paraId="064B12DB" w14:textId="30D7DB96" w:rsidR="0037206E" w:rsidRDefault="0037206E" w:rsidP="00294883">
      <w:pPr>
        <w:pStyle w:val="ListParagraph"/>
        <w:numPr>
          <w:ilvl w:val="0"/>
          <w:numId w:val="20"/>
        </w:numPr>
      </w:pPr>
      <w:r>
        <w:t xml:space="preserve">The </w:t>
      </w:r>
      <w:r w:rsidRPr="0037206E">
        <w:rPr>
          <w:b/>
        </w:rPr>
        <w:t>protection state</w:t>
      </w:r>
      <w:r>
        <w:t xml:space="preserve"> of a system simply refers to the rights held by all subjects on the system.</w:t>
      </w:r>
    </w:p>
    <w:p w14:paraId="14F64B76" w14:textId="77777777" w:rsidR="0037206E" w:rsidRPr="0037206E" w:rsidRDefault="0037206E" w:rsidP="0037206E"/>
    <w:p w14:paraId="2555D83A" w14:textId="04F7C625" w:rsidR="00127C1B" w:rsidRDefault="0037206E" w:rsidP="00127C1B">
      <w:pPr>
        <w:pStyle w:val="ListParagraph"/>
        <w:numPr>
          <w:ilvl w:val="0"/>
          <w:numId w:val="20"/>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2385B83C" w14:textId="444D72E3" w:rsidR="0037206E" w:rsidRDefault="00127C1B" w:rsidP="00127C1B">
      <w:pPr>
        <w:pStyle w:val="ListParagraph"/>
        <w:numPr>
          <w:ilvl w:val="0"/>
          <w:numId w:val="20"/>
        </w:numPr>
      </w:pPr>
      <w:r w:rsidRPr="00127C1B">
        <w:rPr>
          <w:b/>
        </w:rPr>
        <w:t>Access Control Policy (ACP)</w:t>
      </w:r>
      <w:r>
        <w:t xml:space="preserve"> – describes what type of access is allowed and under what circumstances.</w:t>
      </w:r>
    </w:p>
    <w:p w14:paraId="5AF92823" w14:textId="796A58C7" w:rsidR="0037206E" w:rsidRDefault="0037206E" w:rsidP="0037206E">
      <w:pPr>
        <w:pStyle w:val="ListParagraph"/>
        <w:numPr>
          <w:ilvl w:val="0"/>
          <w:numId w:val="20"/>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6A3D58A3" w14:textId="2D71C82B" w:rsidR="00127C1B" w:rsidRDefault="00127C1B" w:rsidP="0037206E">
      <w:pPr>
        <w:pStyle w:val="ListParagraph"/>
        <w:numPr>
          <w:ilvl w:val="0"/>
          <w:numId w:val="20"/>
        </w:numPr>
      </w:pPr>
      <w:r>
        <w:rPr>
          <w:b/>
        </w:rPr>
        <w:t xml:space="preserve">Autorization – </w:t>
      </w:r>
      <w:r>
        <w:t>process of validation if XY has rights to Z</w:t>
      </w:r>
    </w:p>
    <w:p w14:paraId="5E7C1447" w14:textId="06578F38" w:rsidR="00127C1B" w:rsidRPr="00127C1B" w:rsidRDefault="00127C1B" w:rsidP="0037206E">
      <w:pPr>
        <w:pStyle w:val="ListParagraph"/>
        <w:numPr>
          <w:ilvl w:val="0"/>
          <w:numId w:val="20"/>
        </w:numPr>
        <w:rPr>
          <w:b/>
        </w:rPr>
      </w:pPr>
      <w:r w:rsidRPr="00127C1B">
        <w:rPr>
          <w:b/>
        </w:rPr>
        <w:t>Authentification</w:t>
      </w:r>
      <w:r>
        <w:rPr>
          <w:b/>
        </w:rPr>
        <w:t xml:space="preserve"> </w:t>
      </w:r>
      <w:r>
        <w:t>– validation of the identity of the subject</w:t>
      </w:r>
    </w:p>
    <w:p w14:paraId="681E00DA" w14:textId="7A289055" w:rsidR="00127C1B" w:rsidRPr="00127C1B" w:rsidRDefault="00127C1B" w:rsidP="00127C1B">
      <w:pPr>
        <w:pStyle w:val="2Nadpis"/>
      </w:pPr>
      <w:bookmarkStart w:id="25" w:name="_Toc40264489"/>
      <w:r>
        <w:t>DAC, MAC and RBAC</w:t>
      </w:r>
      <w:bookmarkEnd w:id="25"/>
      <w:r>
        <w:t xml:space="preserve"> </w:t>
      </w:r>
    </w:p>
    <w:p w14:paraId="11C7B28C" w14:textId="48E472FD" w:rsidR="0037206E" w:rsidRDefault="0037206E" w:rsidP="0037206E">
      <w:r>
        <w:t>Discretionary access control (DAC)</w:t>
      </w:r>
      <w:r w:rsidR="00582AE6">
        <w:t xml:space="preserve"> – </w:t>
      </w:r>
      <w:r w:rsidR="00582AE6" w:rsidRPr="00582AE6">
        <w:t xml:space="preserve">gives the owner (or anyone authorized to decide on access to the object) the freedom to decide </w:t>
      </w:r>
      <w:r w:rsidR="00582AE6">
        <w:t>about the</w:t>
      </w:r>
      <w:r w:rsidR="00582AE6" w:rsidRPr="00582AE6">
        <w:t xml:space="preserve"> object</w:t>
      </w:r>
      <w:r w:rsidR="00582AE6">
        <w:t xml:space="preserve"> access control</w:t>
      </w:r>
      <w:r w:rsidR="00582AE6"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5A379AB6" w14:textId="323663B0" w:rsidR="00127C1B" w:rsidRDefault="0037206E" w:rsidP="00127C1B">
      <w:pPr>
        <w:tabs>
          <w:tab w:val="center" w:pos="4393"/>
        </w:tabs>
      </w:pPr>
      <w:r>
        <w:t>Mandatory access control (MAC)</w:t>
      </w:r>
      <w:r w:rsidR="008C0B26">
        <w:t xml:space="preserve"> - </w:t>
      </w:r>
      <w:r w:rsidR="008C0B26"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rsidR="00127C1B">
        <w:tab/>
      </w:r>
    </w:p>
    <w:p w14:paraId="701446F6" w14:textId="75899A7F" w:rsidR="0037206E" w:rsidRDefault="0037206E" w:rsidP="0037206E">
      <w:r>
        <w:t>Role-based access control (RBAC)</w:t>
      </w:r>
      <w:r w:rsidR="008C0B26">
        <w:t xml:space="preserve"> - </w:t>
      </w:r>
      <w:r w:rsidR="008C0B26"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1F3535E5" w14:textId="4AA9180F" w:rsidR="00127C1B" w:rsidRDefault="00127C1B" w:rsidP="00127C1B">
      <w:pPr>
        <w:pStyle w:val="2Nadpis"/>
      </w:pPr>
      <w:bookmarkStart w:id="26" w:name="_Toc40264490"/>
      <w:r>
        <w:t>Access control implementation</w:t>
      </w:r>
      <w:bookmarkEnd w:id="26"/>
    </w:p>
    <w:p w14:paraId="1618E068" w14:textId="77777777" w:rsidR="00127C1B" w:rsidRDefault="00127C1B" w:rsidP="00127C1B">
      <w:pPr>
        <w:pStyle w:val="3Nadpis"/>
      </w:pPr>
      <w:bookmarkStart w:id="27" w:name="_Toc40264491"/>
      <w:r>
        <w:t>Access control matrix.</w:t>
      </w:r>
      <w:bookmarkEnd w:id="27"/>
      <w:r>
        <w:t xml:space="preserve"> </w:t>
      </w:r>
    </w:p>
    <w:p w14:paraId="57614BE3" w14:textId="5365B159" w:rsidR="00127C1B" w:rsidRDefault="00127C1B" w:rsidP="00127C1B">
      <w:r>
        <w:t>Easy, but not scalable (in case we have large nuber of objects or subjects).</w:t>
      </w:r>
    </w:p>
    <w:p w14:paraId="540CD40F" w14:textId="0BD72CA2" w:rsidR="00127C1B" w:rsidRDefault="00127C1B" w:rsidP="00127C1B">
      <w:r>
        <w:rPr>
          <w:noProof/>
          <w:lang w:val="en-US"/>
        </w:rPr>
        <w:drawing>
          <wp:inline distT="0" distB="0" distL="0" distR="0" wp14:anchorId="58D80A7B" wp14:editId="73170365">
            <wp:extent cx="5524500"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543050"/>
                    </a:xfrm>
                    <a:prstGeom prst="rect">
                      <a:avLst/>
                    </a:prstGeom>
                  </pic:spPr>
                </pic:pic>
              </a:graphicData>
            </a:graphic>
          </wp:inline>
        </w:drawing>
      </w:r>
    </w:p>
    <w:p w14:paraId="780C8916" w14:textId="3B6BF998" w:rsidR="00127C1B" w:rsidRDefault="00127C1B" w:rsidP="00127C1B">
      <w:pPr>
        <w:pStyle w:val="3Nadpis"/>
      </w:pPr>
      <w:bookmarkStart w:id="28" w:name="_Toc40264492"/>
      <w:r>
        <w:t>List based access control</w:t>
      </w:r>
      <w:bookmarkEnd w:id="28"/>
    </w:p>
    <w:p w14:paraId="20111EBD" w14:textId="68E6536A" w:rsidR="00582AE6" w:rsidRPr="00582AE6" w:rsidRDefault="00582AE6" w:rsidP="00582AE6">
      <w:r>
        <w:t>List based on the objects.</w:t>
      </w:r>
    </w:p>
    <w:p w14:paraId="582331C8" w14:textId="20E94FE9" w:rsidR="00127C1B" w:rsidRPr="00127C1B" w:rsidRDefault="00127C1B" w:rsidP="00127C1B">
      <w:r>
        <w:t>Easy to implement, but it is hard to find which objects belongs to a given subject. (list all files where mike have write access)</w:t>
      </w:r>
    </w:p>
    <w:p w14:paraId="201AB3AF" w14:textId="3D46099E" w:rsidR="00127C1B" w:rsidRDefault="00127C1B" w:rsidP="00127C1B">
      <w:pPr>
        <w:jc w:val="center"/>
      </w:pPr>
      <w:r>
        <w:rPr>
          <w:noProof/>
          <w:lang w:val="en-US"/>
        </w:rPr>
        <w:drawing>
          <wp:inline distT="0" distB="0" distL="0" distR="0" wp14:anchorId="42EBC81E" wp14:editId="6A68F8F1">
            <wp:extent cx="4231532" cy="1843182"/>
            <wp:effectExtent l="0" t="0" r="0" b="508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167" cy="1848250"/>
                    </a:xfrm>
                    <a:prstGeom prst="rect">
                      <a:avLst/>
                    </a:prstGeom>
                  </pic:spPr>
                </pic:pic>
              </a:graphicData>
            </a:graphic>
          </wp:inline>
        </w:drawing>
      </w:r>
    </w:p>
    <w:p w14:paraId="7259FC0E" w14:textId="79FBA6B3" w:rsidR="00582AE6" w:rsidRDefault="00582AE6" w:rsidP="00582AE6">
      <w:r>
        <w:t>The list can be based on the subjects. Harder to implement.</w:t>
      </w:r>
    </w:p>
    <w:p w14:paraId="70F3AC9A" w14:textId="4F318090" w:rsidR="00582AE6" w:rsidRPr="00127C1B" w:rsidRDefault="00582AE6" w:rsidP="00127C1B">
      <w:pPr>
        <w:jc w:val="center"/>
      </w:pPr>
      <w:r>
        <w:rPr>
          <w:noProof/>
          <w:lang w:val="en-US"/>
        </w:rPr>
        <w:drawing>
          <wp:inline distT="0" distB="0" distL="0" distR="0" wp14:anchorId="391DEE74" wp14:editId="4C519F52">
            <wp:extent cx="2443777" cy="2809513"/>
            <wp:effectExtent l="0" t="0" r="0" b="0"/>
            <wp:docPr id="14"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777" cy="2809513"/>
                    </a:xfrm>
                    <a:prstGeom prst="rect">
                      <a:avLst/>
                    </a:prstGeom>
                  </pic:spPr>
                </pic:pic>
              </a:graphicData>
            </a:graphic>
          </wp:inline>
        </w:drawing>
      </w:r>
    </w:p>
    <w:p w14:paraId="35205C88" w14:textId="56C810FC" w:rsidR="00127C1B" w:rsidRDefault="00127C1B" w:rsidP="00127C1B">
      <w:pPr>
        <w:pStyle w:val="2Nadpis"/>
      </w:pPr>
      <w:bookmarkStart w:id="29" w:name="_Toc40264493"/>
      <w:r>
        <w:t>Security models</w:t>
      </w:r>
      <w:bookmarkEnd w:id="29"/>
      <w:r>
        <w:t xml:space="preserve"> </w:t>
      </w:r>
    </w:p>
    <w:p w14:paraId="67E1A6C7" w14:textId="10A09F61" w:rsidR="00127C1B" w:rsidRPr="00BF4A9C" w:rsidRDefault="00127C1B" w:rsidP="00BF4A9C">
      <w:pPr>
        <w:pStyle w:val="ListParagraph"/>
        <w:numPr>
          <w:ilvl w:val="0"/>
          <w:numId w:val="21"/>
        </w:numPr>
      </w:pPr>
      <w:r>
        <w:t>Bell-La Padula (BLP) model</w:t>
      </w:r>
      <w:r w:rsidR="00BF4A9C">
        <w:t xml:space="preserve"> – want to preserve </w:t>
      </w:r>
      <w:r w:rsidR="00BF4A9C" w:rsidRPr="00BF4A9C">
        <w:rPr>
          <w:b/>
        </w:rPr>
        <w:t>CONFIDENTIALTY</w:t>
      </w:r>
      <w:r w:rsidR="00BF4A9C">
        <w:rPr>
          <w:b/>
        </w:rPr>
        <w:t>, MILLITARY ORIGINS</w:t>
      </w:r>
    </w:p>
    <w:p w14:paraId="137D6CAF" w14:textId="70562279" w:rsidR="00BF4A9C" w:rsidRDefault="00BF4A9C" w:rsidP="00BF4A9C">
      <w:pPr>
        <w:ind w:left="360"/>
      </w:pPr>
      <w:r>
        <w:t>„no read up“ - A person is not allowed to read something which has higher security level than he has access to (an officer is not allowed to read the field marshall’s notes).</w:t>
      </w:r>
    </w:p>
    <w:p w14:paraId="487E2E2B" w14:textId="7EC90352" w:rsidR="00BF4A9C" w:rsidRDefault="00BF4A9C" w:rsidP="00BF4A9C">
      <w:pPr>
        <w:ind w:left="360"/>
      </w:pPr>
      <w:r>
        <w:t>„no write down“ – A person is not allowed to publish something into security category lower than the information requires. (field marshall is not allowed to talk about the strategic decisions to the officer).</w:t>
      </w:r>
    </w:p>
    <w:p w14:paraId="4269A2A7" w14:textId="5553BB1B" w:rsidR="00EC28D1" w:rsidRDefault="00127C1B" w:rsidP="00EC28D1">
      <w:pPr>
        <w:pStyle w:val="ListParagraph"/>
        <w:numPr>
          <w:ilvl w:val="0"/>
          <w:numId w:val="21"/>
        </w:numPr>
      </w:pPr>
      <w:r>
        <w:t>Biba model</w:t>
      </w:r>
      <w:r w:rsidR="00BF4A9C">
        <w:t xml:space="preserve"> – wants</w:t>
      </w:r>
      <w:r w:rsidR="00EC28D1">
        <w:t xml:space="preserve"> </w:t>
      </w:r>
      <w:r w:rsidR="00BF4A9C">
        <w:t xml:space="preserve">to preserve </w:t>
      </w:r>
      <w:r w:rsidR="00BF4A9C" w:rsidRPr="00BF4A9C">
        <w:rPr>
          <w:b/>
        </w:rPr>
        <w:t>INTEGRITY</w:t>
      </w:r>
    </w:p>
    <w:p w14:paraId="48C49DE8" w14:textId="4C330272" w:rsidR="00BF4A9C" w:rsidRDefault="00BF4A9C" w:rsidP="00BF4A9C">
      <w:pPr>
        <w:ind w:left="360"/>
      </w:pPr>
      <w:r>
        <w:t>„no read down“</w:t>
      </w:r>
      <w:r w:rsidR="00EC28D1">
        <w:t xml:space="preserve"> – a higly secure datacenter cannot rely on the information from untrusted source.</w:t>
      </w:r>
    </w:p>
    <w:p w14:paraId="4EB1E98E" w14:textId="74D35679" w:rsidR="00BF4A9C" w:rsidRDefault="00BF4A9C" w:rsidP="00BF4A9C">
      <w:pPr>
        <w:ind w:left="360"/>
      </w:pPr>
      <w:r>
        <w:t>„no write up“</w:t>
      </w:r>
      <w:r w:rsidR="00EC28D1">
        <w:t xml:space="preserve"> – an untrusted source cannot publish information into secure datacenter.</w:t>
      </w:r>
    </w:p>
    <w:p w14:paraId="54407494" w14:textId="77777777" w:rsidR="00127C1B" w:rsidRPr="00127C1B" w:rsidRDefault="00127C1B" w:rsidP="00127C1B"/>
    <w:p w14:paraId="65E7572A" w14:textId="7707DB38" w:rsidR="005073BC" w:rsidRDefault="005073BC" w:rsidP="005073BC">
      <w:pPr>
        <w:pStyle w:val="1Nadpis"/>
      </w:pPr>
      <w:bookmarkStart w:id="30" w:name="_Toc40264494"/>
      <w:r>
        <w:t>Web Security</w:t>
      </w:r>
      <w:bookmarkEnd w:id="30"/>
    </w:p>
    <w:p w14:paraId="2C9AA710" w14:textId="5ED176C0" w:rsidR="009E742B" w:rsidRPr="009E742B" w:rsidRDefault="009E742B" w:rsidP="009E742B">
      <w:r>
        <w:t xml:space="preserve">From: </w:t>
      </w:r>
      <w:hyperlink r:id="rId21" w:history="1">
        <w:r>
          <w:rPr>
            <w:rStyle w:val="Hyperlink"/>
          </w:rPr>
          <w:t>file:///C:/Users/nbarto/Desktop/Statne%20Skusky%202020/02-knihy/Stallings_Cryptography_and_Network_Security.pdf</w:t>
        </w:r>
      </w:hyperlink>
      <w:r>
        <w:t xml:space="preserve"> </w:t>
      </w:r>
    </w:p>
    <w:p w14:paraId="4D2C238C" w14:textId="5035B8C6" w:rsidR="005073BC" w:rsidRDefault="005073BC" w:rsidP="008668E8">
      <w:pPr>
        <w:pStyle w:val="ListParagraph"/>
        <w:numPr>
          <w:ilvl w:val="0"/>
          <w:numId w:val="12"/>
        </w:numPr>
      </w:pPr>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8668E8">
      <w:pPr>
        <w:pStyle w:val="ListParagraph"/>
        <w:numPr>
          <w:ilvl w:val="0"/>
          <w:numId w:val="12"/>
        </w:numPr>
      </w:pPr>
      <w:r>
        <w:t>SSL/TLS provides confidentiality using symmetric encryption and message integrity</w:t>
      </w:r>
      <w:r w:rsidR="009E742B">
        <w:t xml:space="preserve"> </w:t>
      </w:r>
      <w:r>
        <w:t>using a message authentication code.</w:t>
      </w:r>
    </w:p>
    <w:p w14:paraId="7D80F681" w14:textId="7CB580C0" w:rsidR="009E742B" w:rsidRDefault="005073BC" w:rsidP="008668E8">
      <w:pPr>
        <w:pStyle w:val="ListParagraph"/>
        <w:numPr>
          <w:ilvl w:val="0"/>
          <w:numId w:val="12"/>
        </w:numPr>
      </w:pPr>
      <w:r>
        <w:t>SSL/TLS includes protocol mechanisms to enable two TCP users to determine the</w:t>
      </w:r>
      <w:r w:rsidR="009E742B">
        <w:t xml:space="preserve"> </w:t>
      </w:r>
      <w:r>
        <w:t xml:space="preserve">security mechanisms and services they </w:t>
      </w:r>
      <w:r w:rsidR="009E742B">
        <w:t>will use.</w:t>
      </w:r>
    </w:p>
    <w:p w14:paraId="0371F8F2" w14:textId="5FB48D39" w:rsidR="005073BC" w:rsidRDefault="005073BC" w:rsidP="008668E8">
      <w:pPr>
        <w:pStyle w:val="ListParagraph"/>
        <w:numPr>
          <w:ilvl w:val="0"/>
          <w:numId w:val="12"/>
        </w:numPr>
      </w:pPr>
      <w:r>
        <w:t>Secure electronic transaction (SET) is an open encryption and security specification</w:t>
      </w:r>
      <w:r w:rsidR="009E742B">
        <w:t xml:space="preserve"> </w:t>
      </w:r>
      <w:r>
        <w:t>designed to protect credit card transactions on the Internet.</w:t>
      </w:r>
    </w:p>
    <w:p w14:paraId="3744E217" w14:textId="77777777" w:rsidR="00E67EC6" w:rsidRPr="00E67EC6" w:rsidRDefault="00E67EC6" w:rsidP="00E67EC6">
      <w:pPr>
        <w:rPr>
          <w:b/>
        </w:rPr>
      </w:pPr>
      <w:r w:rsidRPr="00E67EC6">
        <w:rPr>
          <w:b/>
        </w:rPr>
        <w:t>Phishing</w:t>
      </w:r>
    </w:p>
    <w:p w14:paraId="53A7CEF3" w14:textId="744315DF" w:rsidR="00E67EC6" w:rsidRDefault="00E67EC6" w:rsidP="00E67EC6">
      <w:r>
        <w:t>fake websites created to fraudulently obtain sensitive information</w:t>
      </w:r>
      <w:r>
        <w:t xml:space="preserve"> </w:t>
      </w:r>
      <w:r>
        <w:t>The user usually becomes a victim of phishing via unsolicited email</w:t>
      </w:r>
      <w:r w:rsidR="00D81168">
        <w:t xml:space="preserve">. </w:t>
      </w:r>
      <w:r>
        <w:t>Most targeted pages:</w:t>
      </w:r>
    </w:p>
    <w:p w14:paraId="67BB2C8C" w14:textId="09117780" w:rsidR="00E67EC6" w:rsidRDefault="00E67EC6" w:rsidP="00D81168">
      <w:pPr>
        <w:pStyle w:val="ListParagraph"/>
        <w:numPr>
          <w:ilvl w:val="0"/>
          <w:numId w:val="27"/>
        </w:numPr>
      </w:pPr>
      <w:r>
        <w:t>Financial services (Citibank, ..)</w:t>
      </w:r>
    </w:p>
    <w:p w14:paraId="12A8E2C2" w14:textId="7D9ED5E9" w:rsidR="00E67EC6" w:rsidRDefault="00D81168" w:rsidP="00D81168">
      <w:pPr>
        <w:pStyle w:val="ListParagraph"/>
        <w:numPr>
          <w:ilvl w:val="0"/>
          <w:numId w:val="27"/>
        </w:numPr>
      </w:pPr>
      <w:r>
        <w:t>P</w:t>
      </w:r>
      <w:r w:rsidR="00E67EC6">
        <w:t>ayment services (PayPal, ..)</w:t>
      </w:r>
    </w:p>
    <w:p w14:paraId="740FF587" w14:textId="69448A32" w:rsidR="00E67EC6" w:rsidRDefault="00E67EC6" w:rsidP="00D81168">
      <w:pPr>
        <w:pStyle w:val="ListParagraph"/>
        <w:numPr>
          <w:ilvl w:val="0"/>
          <w:numId w:val="27"/>
        </w:numPr>
      </w:pPr>
      <w:r>
        <w:t>Auctions (ebay, ..)</w:t>
      </w:r>
    </w:p>
    <w:p w14:paraId="19E27807" w14:textId="5731A09F" w:rsidR="00E67EC6" w:rsidRPr="005073BC" w:rsidRDefault="00E67EC6" w:rsidP="00E67EC6">
      <w:r>
        <w:t>How to prevent the detection of URLs with typos, fogging of URLs, deleted or fake URLs</w:t>
      </w:r>
      <w:r w:rsidR="00D81168">
        <w:t xml:space="preserve"> </w:t>
      </w:r>
      <w:r>
        <w:t>line.</w:t>
      </w:r>
    </w:p>
    <w:p w14:paraId="70F703F5" w14:textId="77777777" w:rsidR="009015A3" w:rsidRDefault="009015A3">
      <w:pPr>
        <w:spacing w:line="259" w:lineRule="auto"/>
      </w:pPr>
      <w:r>
        <w:br w:type="page"/>
      </w:r>
    </w:p>
    <w:p w14:paraId="12238123" w14:textId="3ABFF3C1" w:rsidR="002223AC" w:rsidRDefault="002223AC" w:rsidP="006B3B68">
      <w:r>
        <w:t>Škodlivý kód</w:t>
      </w:r>
    </w:p>
    <w:p w14:paraId="0680E761" w14:textId="77777777" w:rsidR="002223AC" w:rsidRDefault="002223AC" w:rsidP="006B3B68">
      <w:r>
        <w:t>Programová bezpečnosť</w:t>
      </w:r>
    </w:p>
    <w:p w14:paraId="307A01A9" w14:textId="77777777" w:rsidR="002223AC" w:rsidRDefault="002223AC" w:rsidP="006B3B68">
      <w:r>
        <w:t>Bezpečnosť operačných systémov</w:t>
      </w:r>
    </w:p>
    <w:p w14:paraId="7DB9AC7A" w14:textId="77777777" w:rsidR="002223AC" w:rsidRDefault="002223AC" w:rsidP="006B3B68">
      <w:r>
        <w:t>Bezpečnosť databázových systémov</w:t>
      </w:r>
    </w:p>
    <w:p w14:paraId="428A3FB3" w14:textId="77777777" w:rsidR="002223AC" w:rsidRDefault="002223AC" w:rsidP="006B3B68">
      <w:r>
        <w:t>Bezpečnosť v počítačových sieťach</w:t>
      </w:r>
    </w:p>
    <w:p w14:paraId="72EB4537" w14:textId="77777777" w:rsidR="002223AC" w:rsidRDefault="002223AC" w:rsidP="006B3B68">
      <w:r>
        <w:t>Webová bezpečnosť</w:t>
      </w:r>
    </w:p>
    <w:p w14:paraId="2E69808A" w14:textId="46CB4584" w:rsidR="006B3B68" w:rsidRDefault="002223AC" w:rsidP="006B3B68">
      <w:r>
        <w:t>Forénzna analýza IKT</w:t>
      </w:r>
    </w:p>
    <w:p w14:paraId="6F509414" w14:textId="77777777" w:rsidR="006E3F3C" w:rsidRPr="006E3F3C" w:rsidRDefault="006E3F3C" w:rsidP="006E3F3C"/>
    <w:sectPr w:rsidR="006E3F3C" w:rsidRPr="006E3F3C"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32CBE" w14:textId="77777777" w:rsidR="00C40BDF" w:rsidRDefault="00C40BDF" w:rsidP="00DB0F9F">
      <w:pPr>
        <w:spacing w:after="0" w:line="240" w:lineRule="auto"/>
      </w:pPr>
      <w:r>
        <w:separator/>
      </w:r>
    </w:p>
  </w:endnote>
  <w:endnote w:type="continuationSeparator" w:id="0">
    <w:p w14:paraId="099B324E" w14:textId="77777777" w:rsidR="00C40BDF" w:rsidRDefault="00C40BD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DB37A6" w:rsidRDefault="00DB37A6">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E52EA">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4A6BB" w14:textId="77777777" w:rsidR="00C40BDF" w:rsidRDefault="00C40BDF" w:rsidP="00DB0F9F">
      <w:pPr>
        <w:spacing w:after="0" w:line="240" w:lineRule="auto"/>
      </w:pPr>
      <w:r>
        <w:separator/>
      </w:r>
    </w:p>
  </w:footnote>
  <w:footnote w:type="continuationSeparator" w:id="0">
    <w:p w14:paraId="5221C1CC" w14:textId="77777777" w:rsidR="00C40BDF" w:rsidRDefault="00C40BD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DB37A6" w:rsidRDefault="00DB37A6">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63151"/>
    <w:multiLevelType w:val="hybridMultilevel"/>
    <w:tmpl w:val="753A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C495D"/>
    <w:multiLevelType w:val="hybridMultilevel"/>
    <w:tmpl w:val="B43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C96E4E"/>
    <w:multiLevelType w:val="hybridMultilevel"/>
    <w:tmpl w:val="F9FA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A76146"/>
    <w:multiLevelType w:val="hybridMultilevel"/>
    <w:tmpl w:val="D640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70658F"/>
    <w:multiLevelType w:val="hybridMultilevel"/>
    <w:tmpl w:val="C2FE3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831119"/>
    <w:multiLevelType w:val="hybridMultilevel"/>
    <w:tmpl w:val="18829B0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4">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0"/>
  </w:num>
  <w:num w:numId="4">
    <w:abstractNumId w:val="14"/>
  </w:num>
  <w:num w:numId="5">
    <w:abstractNumId w:val="24"/>
  </w:num>
  <w:num w:numId="6">
    <w:abstractNumId w:val="16"/>
  </w:num>
  <w:num w:numId="7">
    <w:abstractNumId w:val="7"/>
  </w:num>
  <w:num w:numId="8">
    <w:abstractNumId w:val="9"/>
  </w:num>
  <w:num w:numId="9">
    <w:abstractNumId w:val="17"/>
  </w:num>
  <w:num w:numId="10">
    <w:abstractNumId w:val="13"/>
  </w:num>
  <w:num w:numId="11">
    <w:abstractNumId w:val="5"/>
  </w:num>
  <w:num w:numId="12">
    <w:abstractNumId w:val="3"/>
  </w:num>
  <w:num w:numId="13">
    <w:abstractNumId w:val="1"/>
  </w:num>
  <w:num w:numId="14">
    <w:abstractNumId w:val="21"/>
  </w:num>
  <w:num w:numId="15">
    <w:abstractNumId w:val="18"/>
  </w:num>
  <w:num w:numId="16">
    <w:abstractNumId w:val="4"/>
  </w:num>
  <w:num w:numId="17">
    <w:abstractNumId w:val="10"/>
  </w:num>
  <w:num w:numId="18">
    <w:abstractNumId w:val="22"/>
  </w:num>
  <w:num w:numId="19">
    <w:abstractNumId w:val="23"/>
  </w:num>
  <w:num w:numId="20">
    <w:abstractNumId w:val="12"/>
  </w:num>
  <w:num w:numId="21">
    <w:abstractNumId w:val="11"/>
  </w:num>
  <w:num w:numId="22">
    <w:abstractNumId w:val="25"/>
  </w:num>
  <w:num w:numId="23">
    <w:abstractNumId w:val="8"/>
  </w:num>
  <w:num w:numId="24">
    <w:abstractNumId w:val="6"/>
  </w:num>
  <w:num w:numId="25">
    <w:abstractNumId w:val="26"/>
  </w:num>
  <w:num w:numId="26">
    <w:abstractNumId w:val="19"/>
  </w:num>
  <w:num w:numId="2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A9C"/>
    <w:rsid w:val="000A1E6B"/>
    <w:rsid w:val="000B7F14"/>
    <w:rsid w:val="000C5AAA"/>
    <w:rsid w:val="000D2113"/>
    <w:rsid w:val="00111444"/>
    <w:rsid w:val="001120F3"/>
    <w:rsid w:val="00127C1B"/>
    <w:rsid w:val="001408AD"/>
    <w:rsid w:val="001437F4"/>
    <w:rsid w:val="001526D8"/>
    <w:rsid w:val="0015321A"/>
    <w:rsid w:val="00155BC3"/>
    <w:rsid w:val="00162542"/>
    <w:rsid w:val="001717F7"/>
    <w:rsid w:val="001831AE"/>
    <w:rsid w:val="00184A5A"/>
    <w:rsid w:val="001B4B57"/>
    <w:rsid w:val="001B668D"/>
    <w:rsid w:val="001C1C9E"/>
    <w:rsid w:val="001D2EED"/>
    <w:rsid w:val="001D3477"/>
    <w:rsid w:val="001D4421"/>
    <w:rsid w:val="001E3214"/>
    <w:rsid w:val="001F79A8"/>
    <w:rsid w:val="002223AC"/>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5CC5"/>
    <w:rsid w:val="00327876"/>
    <w:rsid w:val="00332437"/>
    <w:rsid w:val="0035287C"/>
    <w:rsid w:val="00356E19"/>
    <w:rsid w:val="00357147"/>
    <w:rsid w:val="00360FEC"/>
    <w:rsid w:val="0036150B"/>
    <w:rsid w:val="00362275"/>
    <w:rsid w:val="00366542"/>
    <w:rsid w:val="0037206E"/>
    <w:rsid w:val="00392A14"/>
    <w:rsid w:val="00395737"/>
    <w:rsid w:val="003B3915"/>
    <w:rsid w:val="003B4B8E"/>
    <w:rsid w:val="003E13DF"/>
    <w:rsid w:val="003E6916"/>
    <w:rsid w:val="00403A15"/>
    <w:rsid w:val="00404BB3"/>
    <w:rsid w:val="00410E60"/>
    <w:rsid w:val="00443033"/>
    <w:rsid w:val="0044799C"/>
    <w:rsid w:val="0045007E"/>
    <w:rsid w:val="00452D04"/>
    <w:rsid w:val="004606E6"/>
    <w:rsid w:val="00462E9D"/>
    <w:rsid w:val="00477739"/>
    <w:rsid w:val="00494150"/>
    <w:rsid w:val="004A5B1E"/>
    <w:rsid w:val="004A7C73"/>
    <w:rsid w:val="004D025B"/>
    <w:rsid w:val="004E150A"/>
    <w:rsid w:val="004E7B04"/>
    <w:rsid w:val="004F6A2E"/>
    <w:rsid w:val="00500FD3"/>
    <w:rsid w:val="00505223"/>
    <w:rsid w:val="005073BC"/>
    <w:rsid w:val="005206AD"/>
    <w:rsid w:val="00533774"/>
    <w:rsid w:val="005342F5"/>
    <w:rsid w:val="00537F56"/>
    <w:rsid w:val="00554BAD"/>
    <w:rsid w:val="00560197"/>
    <w:rsid w:val="00561425"/>
    <w:rsid w:val="00571686"/>
    <w:rsid w:val="00571D55"/>
    <w:rsid w:val="005812F6"/>
    <w:rsid w:val="00582AE6"/>
    <w:rsid w:val="00596581"/>
    <w:rsid w:val="005A2A3B"/>
    <w:rsid w:val="005D28F2"/>
    <w:rsid w:val="005E4D30"/>
    <w:rsid w:val="005F37AA"/>
    <w:rsid w:val="00613D72"/>
    <w:rsid w:val="00624C7A"/>
    <w:rsid w:val="006523F9"/>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E52EA"/>
    <w:rsid w:val="00702CD0"/>
    <w:rsid w:val="007206AB"/>
    <w:rsid w:val="00727E4E"/>
    <w:rsid w:val="00730F96"/>
    <w:rsid w:val="0073123B"/>
    <w:rsid w:val="0073615F"/>
    <w:rsid w:val="0073795A"/>
    <w:rsid w:val="007613A2"/>
    <w:rsid w:val="00764113"/>
    <w:rsid w:val="007664D6"/>
    <w:rsid w:val="00770925"/>
    <w:rsid w:val="0077204C"/>
    <w:rsid w:val="0077530D"/>
    <w:rsid w:val="00797824"/>
    <w:rsid w:val="007B1F8D"/>
    <w:rsid w:val="007E0ADE"/>
    <w:rsid w:val="007E30D0"/>
    <w:rsid w:val="007E3FDB"/>
    <w:rsid w:val="007F1DA3"/>
    <w:rsid w:val="007F2BB8"/>
    <w:rsid w:val="007F3F50"/>
    <w:rsid w:val="0080015B"/>
    <w:rsid w:val="00802A19"/>
    <w:rsid w:val="00810883"/>
    <w:rsid w:val="00812232"/>
    <w:rsid w:val="00812FC1"/>
    <w:rsid w:val="0085199C"/>
    <w:rsid w:val="00851A66"/>
    <w:rsid w:val="00857202"/>
    <w:rsid w:val="008607A2"/>
    <w:rsid w:val="00865C94"/>
    <w:rsid w:val="008668E8"/>
    <w:rsid w:val="00886638"/>
    <w:rsid w:val="008926F9"/>
    <w:rsid w:val="008A6CE2"/>
    <w:rsid w:val="008B5299"/>
    <w:rsid w:val="008C0B26"/>
    <w:rsid w:val="008C1FEA"/>
    <w:rsid w:val="008C5759"/>
    <w:rsid w:val="008C7B8E"/>
    <w:rsid w:val="008E123B"/>
    <w:rsid w:val="008E19F2"/>
    <w:rsid w:val="008E5B50"/>
    <w:rsid w:val="008F1ED2"/>
    <w:rsid w:val="009015A3"/>
    <w:rsid w:val="00903316"/>
    <w:rsid w:val="00910AE0"/>
    <w:rsid w:val="00914614"/>
    <w:rsid w:val="00924515"/>
    <w:rsid w:val="00927F71"/>
    <w:rsid w:val="0093153A"/>
    <w:rsid w:val="00936723"/>
    <w:rsid w:val="00936A25"/>
    <w:rsid w:val="00941801"/>
    <w:rsid w:val="0094524C"/>
    <w:rsid w:val="0094705F"/>
    <w:rsid w:val="00956AE8"/>
    <w:rsid w:val="0096747E"/>
    <w:rsid w:val="0096754D"/>
    <w:rsid w:val="0097005B"/>
    <w:rsid w:val="00971BA6"/>
    <w:rsid w:val="00980C3D"/>
    <w:rsid w:val="009C2AC1"/>
    <w:rsid w:val="009C79BA"/>
    <w:rsid w:val="009D01DD"/>
    <w:rsid w:val="009E2CD9"/>
    <w:rsid w:val="009E742B"/>
    <w:rsid w:val="009F7166"/>
    <w:rsid w:val="00A14CD1"/>
    <w:rsid w:val="00A20900"/>
    <w:rsid w:val="00A3061D"/>
    <w:rsid w:val="00A30DB4"/>
    <w:rsid w:val="00A400C4"/>
    <w:rsid w:val="00A46DE6"/>
    <w:rsid w:val="00A47984"/>
    <w:rsid w:val="00A56799"/>
    <w:rsid w:val="00A76F42"/>
    <w:rsid w:val="00A829D8"/>
    <w:rsid w:val="00A83075"/>
    <w:rsid w:val="00A83B1F"/>
    <w:rsid w:val="00A87772"/>
    <w:rsid w:val="00A90107"/>
    <w:rsid w:val="00AB4BC5"/>
    <w:rsid w:val="00AC03F4"/>
    <w:rsid w:val="00AC4428"/>
    <w:rsid w:val="00AD1DD3"/>
    <w:rsid w:val="00B102B8"/>
    <w:rsid w:val="00B10708"/>
    <w:rsid w:val="00B122B1"/>
    <w:rsid w:val="00B13F89"/>
    <w:rsid w:val="00B1550A"/>
    <w:rsid w:val="00B22DBB"/>
    <w:rsid w:val="00B26AAE"/>
    <w:rsid w:val="00B45252"/>
    <w:rsid w:val="00B51772"/>
    <w:rsid w:val="00B65FBF"/>
    <w:rsid w:val="00B70FAF"/>
    <w:rsid w:val="00B71356"/>
    <w:rsid w:val="00B751A7"/>
    <w:rsid w:val="00B80918"/>
    <w:rsid w:val="00B86A00"/>
    <w:rsid w:val="00B87236"/>
    <w:rsid w:val="00B91A0E"/>
    <w:rsid w:val="00B9219E"/>
    <w:rsid w:val="00B97786"/>
    <w:rsid w:val="00BD6100"/>
    <w:rsid w:val="00BF0896"/>
    <w:rsid w:val="00BF1808"/>
    <w:rsid w:val="00BF1A33"/>
    <w:rsid w:val="00BF4A9C"/>
    <w:rsid w:val="00C0689A"/>
    <w:rsid w:val="00C26318"/>
    <w:rsid w:val="00C27413"/>
    <w:rsid w:val="00C275AF"/>
    <w:rsid w:val="00C277C6"/>
    <w:rsid w:val="00C37CFA"/>
    <w:rsid w:val="00C40BDF"/>
    <w:rsid w:val="00C4336B"/>
    <w:rsid w:val="00C446A1"/>
    <w:rsid w:val="00C543F3"/>
    <w:rsid w:val="00C745E5"/>
    <w:rsid w:val="00C74DC6"/>
    <w:rsid w:val="00C94BC5"/>
    <w:rsid w:val="00CA2F4C"/>
    <w:rsid w:val="00CA50E7"/>
    <w:rsid w:val="00CA727D"/>
    <w:rsid w:val="00CC64A4"/>
    <w:rsid w:val="00CD0FD7"/>
    <w:rsid w:val="00CD7523"/>
    <w:rsid w:val="00CE6176"/>
    <w:rsid w:val="00CE783C"/>
    <w:rsid w:val="00CF4E8E"/>
    <w:rsid w:val="00CF78B1"/>
    <w:rsid w:val="00D31A9E"/>
    <w:rsid w:val="00D56F46"/>
    <w:rsid w:val="00D7231B"/>
    <w:rsid w:val="00D72AA4"/>
    <w:rsid w:val="00D7431B"/>
    <w:rsid w:val="00D81168"/>
    <w:rsid w:val="00D90BFE"/>
    <w:rsid w:val="00DB0F9F"/>
    <w:rsid w:val="00DB2BCB"/>
    <w:rsid w:val="00DB37A6"/>
    <w:rsid w:val="00DB4B93"/>
    <w:rsid w:val="00DB7BF9"/>
    <w:rsid w:val="00DD0F7E"/>
    <w:rsid w:val="00DE1E37"/>
    <w:rsid w:val="00DF519F"/>
    <w:rsid w:val="00E00C4F"/>
    <w:rsid w:val="00E15173"/>
    <w:rsid w:val="00E16E36"/>
    <w:rsid w:val="00E267CE"/>
    <w:rsid w:val="00E40380"/>
    <w:rsid w:val="00E4089E"/>
    <w:rsid w:val="00E5454F"/>
    <w:rsid w:val="00E67EC6"/>
    <w:rsid w:val="00E84E48"/>
    <w:rsid w:val="00E86704"/>
    <w:rsid w:val="00EC28D1"/>
    <w:rsid w:val="00EC3DFD"/>
    <w:rsid w:val="00EC426E"/>
    <w:rsid w:val="00ED2A43"/>
    <w:rsid w:val="00EE0FB0"/>
    <w:rsid w:val="00F178F8"/>
    <w:rsid w:val="00F36312"/>
    <w:rsid w:val="00F378E2"/>
    <w:rsid w:val="00F53904"/>
    <w:rsid w:val="00F54EEC"/>
    <w:rsid w:val="00F833E5"/>
    <w:rsid w:val="00F9202C"/>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nbarto\Desktop\Statne%20Skusky%202020\02-knihy\Stallings_Cryptography_and_Network_Security.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977FBF3-541E-462B-8B1F-21883D7F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3765</TotalTime>
  <Pages>24</Pages>
  <Words>4515</Words>
  <Characters>23824</Characters>
  <Application>Microsoft Office Word</Application>
  <DocSecurity>0</DocSecurity>
  <Lines>492</Lines>
  <Paragraphs>292</Paragraphs>
  <ScaleCrop>false</ScaleCrop>
  <HeadingPairs>
    <vt:vector size="8" baseType="variant">
      <vt:variant>
        <vt:lpstr>Title</vt:lpstr>
      </vt:variant>
      <vt:variant>
        <vt:i4>1</vt:i4>
      </vt:variant>
      <vt:variant>
        <vt:lpstr>Headings</vt:lpstr>
      </vt:variant>
      <vt:variant>
        <vt:i4>30</vt:i4>
      </vt:variant>
      <vt:variant>
        <vt:lpstr>Titel</vt:lpstr>
      </vt:variant>
      <vt:variant>
        <vt:i4>1</vt:i4>
      </vt:variant>
      <vt:variant>
        <vt:lpstr>Názov</vt:lpstr>
      </vt:variant>
      <vt:variant>
        <vt:i4>1</vt:i4>
      </vt:variant>
    </vt:vector>
  </HeadingPairs>
  <TitlesOfParts>
    <vt:vector size="33"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SSL</vt:lpstr>
      <vt:lpstr>        AES</vt:lpstr>
      <vt:lpstr>    Asymmetric Key Encryption</vt:lpstr>
      <vt:lpstr>        Diffie – Helman</vt:lpstr>
      <vt:lpstr>        RSA</vt:lpstr>
      <vt:lpstr>    Use of cryptography to provide integrity</vt:lpstr>
      <vt:lpstr>        Hashing algorithms</vt:lpstr>
      <vt:lpstr>        Message Authentication Code (MAC)</vt:lpstr>
      <vt:lpstr>        Digital signatures</vt:lpstr>
      <vt:lpstr>        PKI – Public Key Infrastructure</vt:lpstr>
      <vt:lpstr>    Comparison of symmetric and assymetric keys </vt:lpstr>
      <vt:lpstr>Identification and autentification</vt:lpstr>
      <vt:lpstr>    Autentification</vt:lpstr>
      <vt:lpstr>    Ideas what to talk about</vt:lpstr>
      <vt:lpstr>    Summary</vt:lpstr>
      <vt:lpstr>Access control and security models</vt:lpstr>
      <vt:lpstr>    DAC, MAC and RBAC </vt:lpstr>
      <vt:lpstr>    Access control implementation</vt:lpstr>
      <vt:lpstr>        Access control matrix. </vt:lpstr>
      <vt:lpstr>        List based access control</vt:lpstr>
      <vt:lpstr>    Security models </vt:lpstr>
      <vt:lpstr>Web Security</vt:lpstr>
      <vt:lpstr/>
      <vt:lpstr/>
    </vt:vector>
  </TitlesOfParts>
  <Company/>
  <LinksUpToDate>false</LinksUpToDate>
  <CharactersWithSpaces>28218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52</cp:revision>
  <cp:lastPrinted>2014-03-17T12:58:00Z</cp:lastPrinted>
  <dcterms:created xsi:type="dcterms:W3CDTF">2019-01-07T11:52:00Z</dcterms:created>
  <dcterms:modified xsi:type="dcterms:W3CDTF">2020-05-13T10:14:00Z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