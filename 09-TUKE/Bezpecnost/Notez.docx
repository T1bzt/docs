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141891053"/>
        <w:docPartObj>
          <w:docPartGallery w:val="Table of Contents"/>
          <w:docPartUnique/>
        </w:docPartObj>
      </w:sdtPr>
      <w:sdtEndPr>
        <w:rPr>
          <w:b/>
          <w:bCs/>
        </w:rPr>
      </w:sdtEndPr>
      <w:sdtContent>
        <w:p w14:paraId="66CA9751" w14:textId="55CDC3A1" w:rsidR="00DB0F9F" w:rsidRPr="00A829D8" w:rsidRDefault="007E3FDB">
          <w:pPr>
            <w:pStyle w:val="TOCHeading"/>
            <w:rPr>
              <w:b/>
              <w:color w:val="auto"/>
            </w:rPr>
          </w:pPr>
          <w:r>
            <w:rPr>
              <w:b/>
              <w:color w:val="auto"/>
            </w:rPr>
            <w:t>Content</w:t>
          </w:r>
        </w:p>
        <w:p w14:paraId="3A164573" w14:textId="77777777" w:rsidR="00610F0C" w:rsidRDefault="00DB0F9F">
          <w:pPr>
            <w:pStyle w:val="TOC1"/>
            <w:rPr>
              <w:rFonts w:eastAsiaTheme="minorEastAsia"/>
              <w:noProof/>
              <w:lang w:val="en-US"/>
            </w:rPr>
          </w:pPr>
          <w:r w:rsidRPr="00A829D8">
            <w:fldChar w:fldCharType="begin"/>
          </w:r>
          <w:r w:rsidRPr="00A829D8">
            <w:instrText xml:space="preserve"> TOC \o "1-3" \h \z \u </w:instrText>
          </w:r>
          <w:r w:rsidRPr="00A829D8">
            <w:fldChar w:fldCharType="separate"/>
          </w:r>
          <w:hyperlink w:anchor="_Toc30687485" w:history="1">
            <w:r w:rsidR="00610F0C" w:rsidRPr="00F53EC5">
              <w:rPr>
                <w:rStyle w:val="Hyperlink"/>
                <w:noProof/>
              </w:rPr>
              <w:t>1.</w:t>
            </w:r>
            <w:r w:rsidR="00610F0C">
              <w:rPr>
                <w:rFonts w:eastAsiaTheme="minorEastAsia"/>
                <w:noProof/>
                <w:lang w:val="en-US"/>
              </w:rPr>
              <w:tab/>
            </w:r>
            <w:r w:rsidR="00610F0C" w:rsidRPr="00F53EC5">
              <w:rPr>
                <w:rStyle w:val="Hyperlink"/>
                <w:noProof/>
              </w:rPr>
              <w:t>Termin 1</w:t>
            </w:r>
            <w:r w:rsidR="00610F0C">
              <w:rPr>
                <w:noProof/>
                <w:webHidden/>
              </w:rPr>
              <w:tab/>
            </w:r>
            <w:r w:rsidR="00610F0C">
              <w:rPr>
                <w:noProof/>
                <w:webHidden/>
              </w:rPr>
              <w:fldChar w:fldCharType="begin"/>
            </w:r>
            <w:r w:rsidR="00610F0C">
              <w:rPr>
                <w:noProof/>
                <w:webHidden/>
              </w:rPr>
              <w:instrText xml:space="preserve"> PAGEREF _Toc30687485 \h </w:instrText>
            </w:r>
            <w:r w:rsidR="00610F0C">
              <w:rPr>
                <w:noProof/>
                <w:webHidden/>
              </w:rPr>
            </w:r>
            <w:r w:rsidR="00610F0C">
              <w:rPr>
                <w:noProof/>
                <w:webHidden/>
              </w:rPr>
              <w:fldChar w:fldCharType="separate"/>
            </w:r>
            <w:r w:rsidR="00610F0C">
              <w:rPr>
                <w:noProof/>
                <w:webHidden/>
              </w:rPr>
              <w:t>2</w:t>
            </w:r>
            <w:r w:rsidR="00610F0C">
              <w:rPr>
                <w:noProof/>
                <w:webHidden/>
              </w:rPr>
              <w:fldChar w:fldCharType="end"/>
            </w:r>
          </w:hyperlink>
        </w:p>
        <w:p w14:paraId="03732216" w14:textId="77777777" w:rsidR="00610F0C" w:rsidRDefault="00610F0C">
          <w:pPr>
            <w:pStyle w:val="TOC2"/>
            <w:tabs>
              <w:tab w:val="left" w:pos="660"/>
              <w:tab w:val="right" w:leader="dot" w:pos="8777"/>
            </w:tabs>
            <w:rPr>
              <w:rFonts w:eastAsiaTheme="minorEastAsia"/>
              <w:noProof/>
              <w:lang w:val="en-US"/>
            </w:rPr>
          </w:pPr>
          <w:hyperlink w:anchor="_Toc30687486" w:history="1">
            <w:r w:rsidRPr="00F53EC5">
              <w:rPr>
                <w:rStyle w:val="Hyperlink"/>
                <w:noProof/>
                <w14:scene3d>
                  <w14:camera w14:prst="orthographicFront"/>
                  <w14:lightRig w14:rig="threePt" w14:dir="t">
                    <w14:rot w14:lat="0" w14:lon="0" w14:rev="0"/>
                  </w14:lightRig>
                </w14:scene3d>
              </w:rPr>
              <w:t>1.</w:t>
            </w:r>
            <w:r>
              <w:rPr>
                <w:rFonts w:eastAsiaTheme="minorEastAsia"/>
                <w:noProof/>
                <w:lang w:val="en-US"/>
              </w:rPr>
              <w:tab/>
            </w:r>
            <w:r w:rsidRPr="00F53EC5">
              <w:rPr>
                <w:rStyle w:val="Hyperlink"/>
                <w:noProof/>
              </w:rPr>
              <w:t>Zakladne vlastnosti bezpecnosti</w:t>
            </w:r>
            <w:r>
              <w:rPr>
                <w:noProof/>
                <w:webHidden/>
              </w:rPr>
              <w:tab/>
            </w:r>
            <w:r>
              <w:rPr>
                <w:noProof/>
                <w:webHidden/>
              </w:rPr>
              <w:fldChar w:fldCharType="begin"/>
            </w:r>
            <w:r>
              <w:rPr>
                <w:noProof/>
                <w:webHidden/>
              </w:rPr>
              <w:instrText xml:space="preserve"> PAGEREF _Toc30687486 \h </w:instrText>
            </w:r>
            <w:r>
              <w:rPr>
                <w:noProof/>
                <w:webHidden/>
              </w:rPr>
            </w:r>
            <w:r>
              <w:rPr>
                <w:noProof/>
                <w:webHidden/>
              </w:rPr>
              <w:fldChar w:fldCharType="separate"/>
            </w:r>
            <w:r>
              <w:rPr>
                <w:noProof/>
                <w:webHidden/>
              </w:rPr>
              <w:t>3</w:t>
            </w:r>
            <w:r>
              <w:rPr>
                <w:noProof/>
                <w:webHidden/>
              </w:rPr>
              <w:fldChar w:fldCharType="end"/>
            </w:r>
          </w:hyperlink>
        </w:p>
        <w:p w14:paraId="72EF64EE" w14:textId="77777777" w:rsidR="00610F0C" w:rsidRDefault="00610F0C">
          <w:pPr>
            <w:pStyle w:val="TOC2"/>
            <w:tabs>
              <w:tab w:val="left" w:pos="660"/>
              <w:tab w:val="right" w:leader="dot" w:pos="8777"/>
            </w:tabs>
            <w:rPr>
              <w:rFonts w:eastAsiaTheme="minorEastAsia"/>
              <w:noProof/>
              <w:lang w:val="en-US"/>
            </w:rPr>
          </w:pPr>
          <w:hyperlink w:anchor="_Toc30687487" w:history="1">
            <w:r w:rsidRPr="00F53EC5">
              <w:rPr>
                <w:rStyle w:val="Hyperlink"/>
                <w:noProof/>
                <w14:scene3d>
                  <w14:camera w14:prst="orthographicFront"/>
                  <w14:lightRig w14:rig="threePt" w14:dir="t">
                    <w14:rot w14:lat="0" w14:lon="0" w14:rev="0"/>
                  </w14:lightRig>
                </w14:scene3d>
              </w:rPr>
              <w:t>2.</w:t>
            </w:r>
            <w:r>
              <w:rPr>
                <w:rFonts w:eastAsiaTheme="minorEastAsia"/>
                <w:noProof/>
                <w:lang w:val="en-US"/>
              </w:rPr>
              <w:tab/>
            </w:r>
            <w:r w:rsidRPr="00F53EC5">
              <w:rPr>
                <w:rStyle w:val="Hyperlink"/>
                <w:noProof/>
              </w:rPr>
              <w:t>Elektronicky podpis</w:t>
            </w:r>
            <w:r>
              <w:rPr>
                <w:noProof/>
                <w:webHidden/>
              </w:rPr>
              <w:tab/>
            </w:r>
            <w:r>
              <w:rPr>
                <w:noProof/>
                <w:webHidden/>
              </w:rPr>
              <w:fldChar w:fldCharType="begin"/>
            </w:r>
            <w:r>
              <w:rPr>
                <w:noProof/>
                <w:webHidden/>
              </w:rPr>
              <w:instrText xml:space="preserve"> PAGEREF _Toc30687487 \h </w:instrText>
            </w:r>
            <w:r>
              <w:rPr>
                <w:noProof/>
                <w:webHidden/>
              </w:rPr>
            </w:r>
            <w:r>
              <w:rPr>
                <w:noProof/>
                <w:webHidden/>
              </w:rPr>
              <w:fldChar w:fldCharType="separate"/>
            </w:r>
            <w:r>
              <w:rPr>
                <w:noProof/>
                <w:webHidden/>
              </w:rPr>
              <w:t>4</w:t>
            </w:r>
            <w:r>
              <w:rPr>
                <w:noProof/>
                <w:webHidden/>
              </w:rPr>
              <w:fldChar w:fldCharType="end"/>
            </w:r>
          </w:hyperlink>
        </w:p>
        <w:p w14:paraId="64FFEE7A" w14:textId="77777777" w:rsidR="00610F0C" w:rsidRDefault="00610F0C">
          <w:pPr>
            <w:pStyle w:val="TOC3"/>
            <w:tabs>
              <w:tab w:val="left" w:pos="1320"/>
              <w:tab w:val="right" w:leader="dot" w:pos="8777"/>
            </w:tabs>
            <w:rPr>
              <w:rFonts w:eastAsiaTheme="minorEastAsia"/>
              <w:noProof/>
              <w:lang w:val="en-US"/>
            </w:rPr>
          </w:pPr>
          <w:hyperlink w:anchor="_Toc30687488" w:history="1">
            <w:r w:rsidRPr="00F53EC5">
              <w:rPr>
                <w:rStyle w:val="Hyperlink"/>
                <w:noProof/>
              </w:rPr>
              <w:t>1.2.1.</w:t>
            </w:r>
            <w:r>
              <w:rPr>
                <w:rFonts w:eastAsiaTheme="minorEastAsia"/>
                <w:noProof/>
                <w:lang w:val="en-US"/>
              </w:rPr>
              <w:tab/>
            </w:r>
            <w:r w:rsidRPr="00F53EC5">
              <w:rPr>
                <w:rStyle w:val="Hyperlink"/>
                <w:noProof/>
              </w:rPr>
              <w:t>Digitalny podpis</w:t>
            </w:r>
            <w:r>
              <w:rPr>
                <w:noProof/>
                <w:webHidden/>
              </w:rPr>
              <w:tab/>
            </w:r>
            <w:r>
              <w:rPr>
                <w:noProof/>
                <w:webHidden/>
              </w:rPr>
              <w:fldChar w:fldCharType="begin"/>
            </w:r>
            <w:r>
              <w:rPr>
                <w:noProof/>
                <w:webHidden/>
              </w:rPr>
              <w:instrText xml:space="preserve"> PAGEREF _Toc30687488 \h </w:instrText>
            </w:r>
            <w:r>
              <w:rPr>
                <w:noProof/>
                <w:webHidden/>
              </w:rPr>
            </w:r>
            <w:r>
              <w:rPr>
                <w:noProof/>
                <w:webHidden/>
              </w:rPr>
              <w:fldChar w:fldCharType="separate"/>
            </w:r>
            <w:r>
              <w:rPr>
                <w:noProof/>
                <w:webHidden/>
              </w:rPr>
              <w:t>4</w:t>
            </w:r>
            <w:r>
              <w:rPr>
                <w:noProof/>
                <w:webHidden/>
              </w:rPr>
              <w:fldChar w:fldCharType="end"/>
            </w:r>
          </w:hyperlink>
        </w:p>
        <w:p w14:paraId="496CAD70" w14:textId="77777777" w:rsidR="00610F0C" w:rsidRDefault="00610F0C">
          <w:pPr>
            <w:pStyle w:val="TOC3"/>
            <w:tabs>
              <w:tab w:val="left" w:pos="1320"/>
              <w:tab w:val="right" w:leader="dot" w:pos="8777"/>
            </w:tabs>
            <w:rPr>
              <w:rFonts w:eastAsiaTheme="minorEastAsia"/>
              <w:noProof/>
              <w:lang w:val="en-US"/>
            </w:rPr>
          </w:pPr>
          <w:hyperlink w:anchor="_Toc30687489" w:history="1">
            <w:r w:rsidRPr="00F53EC5">
              <w:rPr>
                <w:rStyle w:val="Hyperlink"/>
                <w:noProof/>
              </w:rPr>
              <w:t>1.2.2.</w:t>
            </w:r>
            <w:r>
              <w:rPr>
                <w:rFonts w:eastAsiaTheme="minorEastAsia"/>
                <w:noProof/>
                <w:lang w:val="en-US"/>
              </w:rPr>
              <w:tab/>
            </w:r>
            <w:r w:rsidRPr="00F53EC5">
              <w:rPr>
                <w:rStyle w:val="Hyperlink"/>
                <w:noProof/>
              </w:rPr>
              <w:t>SSL</w:t>
            </w:r>
            <w:r>
              <w:rPr>
                <w:noProof/>
                <w:webHidden/>
              </w:rPr>
              <w:tab/>
            </w:r>
            <w:r>
              <w:rPr>
                <w:noProof/>
                <w:webHidden/>
              </w:rPr>
              <w:fldChar w:fldCharType="begin"/>
            </w:r>
            <w:r>
              <w:rPr>
                <w:noProof/>
                <w:webHidden/>
              </w:rPr>
              <w:instrText xml:space="preserve"> PAGEREF _Toc30687489 \h </w:instrText>
            </w:r>
            <w:r>
              <w:rPr>
                <w:noProof/>
                <w:webHidden/>
              </w:rPr>
            </w:r>
            <w:r>
              <w:rPr>
                <w:noProof/>
                <w:webHidden/>
              </w:rPr>
              <w:fldChar w:fldCharType="separate"/>
            </w:r>
            <w:r>
              <w:rPr>
                <w:noProof/>
                <w:webHidden/>
              </w:rPr>
              <w:t>5</w:t>
            </w:r>
            <w:r>
              <w:rPr>
                <w:noProof/>
                <w:webHidden/>
              </w:rPr>
              <w:fldChar w:fldCharType="end"/>
            </w:r>
          </w:hyperlink>
        </w:p>
        <w:p w14:paraId="694689D6" w14:textId="77777777" w:rsidR="00610F0C" w:rsidRDefault="00610F0C">
          <w:pPr>
            <w:pStyle w:val="TOC2"/>
            <w:tabs>
              <w:tab w:val="left" w:pos="660"/>
              <w:tab w:val="right" w:leader="dot" w:pos="8777"/>
            </w:tabs>
            <w:rPr>
              <w:rFonts w:eastAsiaTheme="minorEastAsia"/>
              <w:noProof/>
              <w:lang w:val="en-US"/>
            </w:rPr>
          </w:pPr>
          <w:hyperlink w:anchor="_Toc30687490" w:history="1">
            <w:r w:rsidRPr="00F53EC5">
              <w:rPr>
                <w:rStyle w:val="Hyperlink"/>
                <w:noProof/>
                <w14:scene3d>
                  <w14:camera w14:prst="orthographicFront"/>
                  <w14:lightRig w14:rig="threePt" w14:dir="t">
                    <w14:rot w14:lat="0" w14:lon="0" w14:rev="0"/>
                  </w14:lightRig>
                </w14:scene3d>
              </w:rPr>
              <w:t>3.</w:t>
            </w:r>
            <w:r>
              <w:rPr>
                <w:rFonts w:eastAsiaTheme="minorEastAsia"/>
                <w:noProof/>
                <w:lang w:val="en-US"/>
              </w:rPr>
              <w:tab/>
            </w:r>
            <w:r w:rsidRPr="00F53EC5">
              <w:rPr>
                <w:rStyle w:val="Hyperlink"/>
                <w:noProof/>
              </w:rPr>
              <w:t>Email – Elektronicka posta</w:t>
            </w:r>
            <w:r>
              <w:rPr>
                <w:noProof/>
                <w:webHidden/>
              </w:rPr>
              <w:tab/>
            </w:r>
            <w:r>
              <w:rPr>
                <w:noProof/>
                <w:webHidden/>
              </w:rPr>
              <w:fldChar w:fldCharType="begin"/>
            </w:r>
            <w:r>
              <w:rPr>
                <w:noProof/>
                <w:webHidden/>
              </w:rPr>
              <w:instrText xml:space="preserve"> PAGEREF _Toc30687490 \h </w:instrText>
            </w:r>
            <w:r>
              <w:rPr>
                <w:noProof/>
                <w:webHidden/>
              </w:rPr>
            </w:r>
            <w:r>
              <w:rPr>
                <w:noProof/>
                <w:webHidden/>
              </w:rPr>
              <w:fldChar w:fldCharType="separate"/>
            </w:r>
            <w:r>
              <w:rPr>
                <w:noProof/>
                <w:webHidden/>
              </w:rPr>
              <w:t>5</w:t>
            </w:r>
            <w:r>
              <w:rPr>
                <w:noProof/>
                <w:webHidden/>
              </w:rPr>
              <w:fldChar w:fldCharType="end"/>
            </w:r>
          </w:hyperlink>
        </w:p>
        <w:p w14:paraId="0BBD8F1C" w14:textId="77777777" w:rsidR="00DB0F9F" w:rsidRPr="00A829D8" w:rsidRDefault="00DB0F9F">
          <w:r w:rsidRPr="00A829D8">
            <w:rPr>
              <w:b/>
              <w:bCs/>
            </w:rPr>
            <w:fldChar w:fldCharType="end"/>
          </w:r>
        </w:p>
      </w:sdtContent>
    </w:sdt>
    <w:p w14:paraId="0227D667" w14:textId="77777777" w:rsidR="00DB0F9F" w:rsidRPr="00A829D8" w:rsidRDefault="00DB0F9F" w:rsidP="00DB0F9F"/>
    <w:p w14:paraId="4D58EDDB" w14:textId="77777777" w:rsidR="00DB0F9F" w:rsidRPr="00A829D8" w:rsidRDefault="00DB0F9F" w:rsidP="00DB0F9F">
      <w:pPr>
        <w:sectPr w:rsidR="00DB0F9F" w:rsidRPr="00A829D8" w:rsidSect="00764113">
          <w:pgSz w:w="11906" w:h="16838"/>
          <w:pgMar w:top="1418" w:right="1418" w:bottom="1418" w:left="1701" w:header="709" w:footer="709" w:gutter="0"/>
          <w:cols w:space="708"/>
          <w:docGrid w:linePitch="360"/>
        </w:sectPr>
      </w:pPr>
    </w:p>
    <w:p w14:paraId="2104EBAC" w14:textId="132693E7" w:rsidR="00FA7F8E" w:rsidRDefault="00FA7F8E" w:rsidP="00FA7F8E">
      <w:pPr>
        <w:pStyle w:val="1Nadpis"/>
      </w:pPr>
      <w:bookmarkStart w:id="0" w:name="_Toc30687485"/>
      <w:r>
        <w:lastRenderedPageBreak/>
        <w:t>Termin 1</w:t>
      </w:r>
      <w:bookmarkEnd w:id="0"/>
    </w:p>
    <w:p w14:paraId="5F26F165" w14:textId="4F6BD8CA" w:rsidR="00FA7F8E" w:rsidRDefault="00FA7F8E" w:rsidP="00FA7F8E">
      <w:pPr>
        <w:pStyle w:val="2Nadpis"/>
      </w:pPr>
      <w:bookmarkStart w:id="1" w:name="_Toc30687486"/>
      <w:r>
        <w:t>Zakladne vlastnosti bezpecnosti</w:t>
      </w:r>
      <w:bookmarkEnd w:id="1"/>
    </w:p>
    <w:p w14:paraId="523E3FDB" w14:textId="3F702E2E" w:rsidR="00FA7F8E" w:rsidRDefault="00FA7F8E" w:rsidP="0040334E">
      <w:pPr>
        <w:pStyle w:val="ListParagraph"/>
        <w:numPr>
          <w:ilvl w:val="0"/>
          <w:numId w:val="3"/>
        </w:numPr>
      </w:pPr>
      <w:r w:rsidRPr="00FC1B4D">
        <w:rPr>
          <w:b/>
        </w:rPr>
        <w:t>Utajenost</w:t>
      </w:r>
      <w:r>
        <w:t xml:space="preserve"> (</w:t>
      </w:r>
      <w:r w:rsidRPr="00FC1B4D">
        <w:rPr>
          <w:b/>
        </w:rPr>
        <w:t>Confidentiality</w:t>
      </w:r>
      <w:r>
        <w:t>)</w:t>
      </w:r>
    </w:p>
    <w:p w14:paraId="7A0447BC" w14:textId="0F3E3389" w:rsidR="007E124B" w:rsidRDefault="007E124B" w:rsidP="007E124B">
      <w:r w:rsidRPr="007E124B">
        <w:rPr>
          <w:b/>
        </w:rPr>
        <w:t>Data</w:t>
      </w:r>
      <w:r>
        <w:t xml:space="preserve"> </w:t>
      </w:r>
      <w:r w:rsidRPr="007E124B">
        <w:rPr>
          <w:b/>
        </w:rPr>
        <w:t>confidentiality</w:t>
      </w:r>
      <w:r>
        <w:t xml:space="preserve"> : </w:t>
      </w:r>
      <w:r>
        <w:t>Assur</w:t>
      </w:r>
      <w:r>
        <w:t xml:space="preserve">es that private or confidential information is </w:t>
      </w:r>
      <w:r>
        <w:t>not made available or disclos</w:t>
      </w:r>
      <w:r>
        <w:t>ed to unauthorized individuals.</w:t>
      </w:r>
      <w:r>
        <w:t xml:space="preserve"> </w:t>
      </w:r>
      <w:r w:rsidRPr="007E124B">
        <w:rPr>
          <w:b/>
        </w:rPr>
        <w:t>Privacy</w:t>
      </w:r>
      <w:r>
        <w:t xml:space="preserve"> : Assures that individuals control or influence what</w:t>
      </w:r>
      <w:r>
        <w:t xml:space="preserve"> Information </w:t>
      </w:r>
      <w:r>
        <w:t>related to them may be collected and</w:t>
      </w:r>
      <w:r>
        <w:t xml:space="preserve"> stored and by whom and to whom </w:t>
      </w:r>
      <w:r>
        <w:t>tha</w:t>
      </w:r>
      <w:r>
        <w:t>t information may be disclosed.</w:t>
      </w:r>
      <w:r w:rsidR="00FC1B4D">
        <w:t xml:space="preserve"> </w:t>
      </w:r>
      <w:r w:rsidR="00FC1B4D" w:rsidRPr="00FC1B4D">
        <w:rPr>
          <w:color w:val="FF0000"/>
        </w:rPr>
        <w:t>Mechanizmus na zabránenie prístupu k informáciám neautorizovaným osobám, ktoré nemajú na to dostatocne pravá.</w:t>
      </w:r>
    </w:p>
    <w:p w14:paraId="66BA496A" w14:textId="139F4851" w:rsidR="00D91E98" w:rsidRDefault="00D91E98" w:rsidP="007E124B">
      <w:r>
        <w:t>Nastroje pre zabezpecenia utajenia:</w:t>
      </w:r>
    </w:p>
    <w:p w14:paraId="7A523961" w14:textId="18269397" w:rsidR="00FA7F8E" w:rsidRDefault="00FA7F8E" w:rsidP="0040334E">
      <w:pPr>
        <w:pStyle w:val="ListParagraph"/>
        <w:numPr>
          <w:ilvl w:val="1"/>
          <w:numId w:val="3"/>
        </w:numPr>
      </w:pPr>
      <w:r>
        <w:t> Sifrovanie</w:t>
      </w:r>
    </w:p>
    <w:p w14:paraId="4DA882F0" w14:textId="0297B0DA" w:rsidR="00FA7F8E" w:rsidRDefault="00FA7F8E" w:rsidP="0040334E">
      <w:pPr>
        <w:pStyle w:val="ListParagraph"/>
        <w:numPr>
          <w:ilvl w:val="1"/>
          <w:numId w:val="3"/>
        </w:numPr>
      </w:pPr>
      <w:r>
        <w:t> Kontrola Pristupu</w:t>
      </w:r>
    </w:p>
    <w:p w14:paraId="543B50CD" w14:textId="61B6C580" w:rsidR="00FA7F8E" w:rsidRDefault="00FA7F8E" w:rsidP="0040334E">
      <w:pPr>
        <w:pStyle w:val="ListParagraph"/>
        <w:numPr>
          <w:ilvl w:val="1"/>
          <w:numId w:val="3"/>
        </w:numPr>
      </w:pPr>
      <w:r>
        <w:t> Autentifikacia</w:t>
      </w:r>
    </w:p>
    <w:p w14:paraId="10684FA6" w14:textId="6E50AE45" w:rsidR="00FA7F8E" w:rsidRDefault="00FA7F8E" w:rsidP="0040334E">
      <w:pPr>
        <w:pStyle w:val="ListParagraph"/>
        <w:numPr>
          <w:ilvl w:val="1"/>
          <w:numId w:val="3"/>
        </w:numPr>
      </w:pPr>
      <w:r>
        <w:t> Autorizacia</w:t>
      </w:r>
    </w:p>
    <w:p w14:paraId="466E5942" w14:textId="304E0B8E" w:rsidR="00FA7F8E" w:rsidRDefault="00FA7F8E" w:rsidP="0040334E">
      <w:pPr>
        <w:pStyle w:val="ListParagraph"/>
        <w:numPr>
          <w:ilvl w:val="1"/>
          <w:numId w:val="3"/>
        </w:numPr>
      </w:pPr>
      <w:r>
        <w:t> Fyzicka kontrola pristupu</w:t>
      </w:r>
    </w:p>
    <w:p w14:paraId="564FE357" w14:textId="77777777" w:rsidR="00345961" w:rsidRDefault="00FA7F8E" w:rsidP="0040334E">
      <w:pPr>
        <w:pStyle w:val="ListParagraph"/>
        <w:numPr>
          <w:ilvl w:val="0"/>
          <w:numId w:val="3"/>
        </w:numPr>
      </w:pPr>
      <w:r w:rsidRPr="00FC1B4D">
        <w:rPr>
          <w:b/>
        </w:rPr>
        <w:t>Integrita</w:t>
      </w:r>
      <w:r>
        <w:t xml:space="preserve"> (</w:t>
      </w:r>
      <w:r w:rsidRPr="00FC1B4D">
        <w:rPr>
          <w:b/>
        </w:rPr>
        <w:t>Integrity</w:t>
      </w:r>
      <w:r>
        <w:t>)</w:t>
      </w:r>
    </w:p>
    <w:p w14:paraId="59EE5354" w14:textId="01EB642B" w:rsidR="00345961" w:rsidRDefault="00345961" w:rsidP="00345961">
      <w:r w:rsidRPr="00345961">
        <w:rPr>
          <w:b/>
        </w:rPr>
        <w:t>Data</w:t>
      </w:r>
      <w:r>
        <w:t xml:space="preserve"> </w:t>
      </w:r>
      <w:r w:rsidRPr="00345961">
        <w:rPr>
          <w:b/>
        </w:rPr>
        <w:t>integrity</w:t>
      </w:r>
      <w:r>
        <w:t xml:space="preserve"> : Assures that informat</w:t>
      </w:r>
      <w:r>
        <w:t xml:space="preserve">ion and programs are changed only </w:t>
      </w:r>
      <w:r>
        <w:t>in a s</w:t>
      </w:r>
      <w:r>
        <w:t xml:space="preserve">pecified and authorized manner. </w:t>
      </w:r>
      <w:r w:rsidRPr="00345961">
        <w:rPr>
          <w:b/>
        </w:rPr>
        <w:t>System</w:t>
      </w:r>
      <w:r>
        <w:t xml:space="preserve"> </w:t>
      </w:r>
      <w:r w:rsidRPr="00345961">
        <w:rPr>
          <w:b/>
        </w:rPr>
        <w:t>integrity</w:t>
      </w:r>
      <w:r>
        <w:t xml:space="preserve"> : Assures that a system performs its intended</w:t>
      </w:r>
      <w:r>
        <w:t xml:space="preserve"> </w:t>
      </w:r>
      <w:r>
        <w:t>function in</w:t>
      </w:r>
      <w:r>
        <w:t xml:space="preserve"> </w:t>
      </w:r>
      <w:r>
        <w:t>an unimpaired manner, free from deliberate or inadvertent unauthorized</w:t>
      </w:r>
      <w:r>
        <w:t xml:space="preserve"> manipulation of the system.</w:t>
      </w:r>
      <w:r w:rsidR="00FC1B4D">
        <w:t xml:space="preserve"> </w:t>
      </w:r>
      <w:r w:rsidR="00FC1B4D" w:rsidRPr="00FC1B4D">
        <w:rPr>
          <w:color w:val="FF0000"/>
        </w:rPr>
        <w:t>Mechanizmus na to, aby v komunikácií nedošlo k nejakej modifikácií informácií, èi už nejakými útoèníkmi alebo nejakým iným spôsobom</w:t>
      </w:r>
    </w:p>
    <w:p w14:paraId="60A618FA" w14:textId="5F190895" w:rsidR="00D91E98" w:rsidRDefault="00D91E98" w:rsidP="00345961">
      <w:r>
        <w:t>Nastroje pre zabezpecenia integrity</w:t>
      </w:r>
    </w:p>
    <w:p w14:paraId="1681CE27" w14:textId="39B5E0E4" w:rsidR="00FA7F8E" w:rsidRDefault="00FA7F8E" w:rsidP="0040334E">
      <w:pPr>
        <w:pStyle w:val="ListParagraph"/>
        <w:numPr>
          <w:ilvl w:val="1"/>
          <w:numId w:val="3"/>
        </w:numPr>
      </w:pPr>
      <w:r>
        <w:t> Zalohovanie</w:t>
      </w:r>
    </w:p>
    <w:p w14:paraId="0CCE591B" w14:textId="02CC0FC1" w:rsidR="00FA7F8E" w:rsidRDefault="00FA7F8E" w:rsidP="0040334E">
      <w:pPr>
        <w:pStyle w:val="ListParagraph"/>
        <w:numPr>
          <w:ilvl w:val="1"/>
          <w:numId w:val="3"/>
        </w:numPr>
      </w:pPr>
      <w:r>
        <w:t> Kontrolne Sumy</w:t>
      </w:r>
    </w:p>
    <w:p w14:paraId="4DBDBB6C" w14:textId="3238103F" w:rsidR="00FA7F8E" w:rsidRDefault="00FA7F8E" w:rsidP="0040334E">
      <w:pPr>
        <w:pStyle w:val="ListParagraph"/>
        <w:numPr>
          <w:ilvl w:val="0"/>
          <w:numId w:val="3"/>
        </w:numPr>
      </w:pPr>
      <w:r w:rsidRPr="00FC1B4D">
        <w:rPr>
          <w:b/>
        </w:rPr>
        <w:t>Dostupnost</w:t>
      </w:r>
      <w:r>
        <w:t xml:space="preserve"> (</w:t>
      </w:r>
      <w:r w:rsidRPr="00FC1B4D">
        <w:rPr>
          <w:b/>
        </w:rPr>
        <w:t>Availability</w:t>
      </w:r>
      <w:r>
        <w:t>)</w:t>
      </w:r>
    </w:p>
    <w:p w14:paraId="2B40C8D4" w14:textId="1B77B1D7" w:rsidR="00345961" w:rsidRDefault="00345961" w:rsidP="00345961">
      <w:r>
        <w:t>Assures that systems w</w:t>
      </w:r>
      <w:r>
        <w:t xml:space="preserve">ork promptly and service is not denied to </w:t>
      </w:r>
      <w:r>
        <w:t>authorized users.</w:t>
      </w:r>
    </w:p>
    <w:p w14:paraId="5E6B2D32" w14:textId="50B1B4AD" w:rsidR="00D91E98" w:rsidRDefault="00D91E98" w:rsidP="00345961">
      <w:r>
        <w:t>Nastroje:</w:t>
      </w:r>
    </w:p>
    <w:p w14:paraId="698519B4" w14:textId="4AF42577" w:rsidR="00FA7F8E" w:rsidRDefault="00FA7F8E" w:rsidP="0040334E">
      <w:pPr>
        <w:pStyle w:val="ListParagraph"/>
        <w:numPr>
          <w:ilvl w:val="1"/>
          <w:numId w:val="3"/>
        </w:numPr>
      </w:pPr>
      <w:r>
        <w:t> Redundancie</w:t>
      </w:r>
    </w:p>
    <w:p w14:paraId="28D11EA8" w14:textId="7D9633C1" w:rsidR="00FA7F8E" w:rsidRDefault="00FA7F8E" w:rsidP="0040334E">
      <w:pPr>
        <w:pStyle w:val="ListParagraph"/>
        <w:numPr>
          <w:ilvl w:val="1"/>
          <w:numId w:val="3"/>
        </w:numPr>
      </w:pPr>
      <w:r>
        <w:t> Fyzicka ochrana</w:t>
      </w:r>
    </w:p>
    <w:p w14:paraId="064C6B74" w14:textId="4155F081" w:rsidR="00FA7F8E" w:rsidRDefault="00FA7F8E" w:rsidP="0040334E">
      <w:pPr>
        <w:pStyle w:val="ListParagraph"/>
        <w:numPr>
          <w:ilvl w:val="0"/>
          <w:numId w:val="3"/>
        </w:numPr>
      </w:pPr>
      <w:r w:rsidRPr="00FC1B4D">
        <w:rPr>
          <w:b/>
        </w:rPr>
        <w:t>Istota</w:t>
      </w:r>
      <w:r>
        <w:t xml:space="preserve">, </w:t>
      </w:r>
      <w:r w:rsidRPr="00FC1B4D">
        <w:rPr>
          <w:b/>
        </w:rPr>
        <w:t>Dovernost</w:t>
      </w:r>
      <w:r w:rsidR="00F647F5">
        <w:t xml:space="preserve"> (</w:t>
      </w:r>
      <w:r w:rsidR="00F647F5" w:rsidRPr="00FC1B4D">
        <w:rPr>
          <w:b/>
        </w:rPr>
        <w:t>Accountability</w:t>
      </w:r>
      <w:r w:rsidR="00F647F5">
        <w:t xml:space="preserve"> ?!)</w:t>
      </w:r>
    </w:p>
    <w:p w14:paraId="5F4AE996" w14:textId="7CA704A0" w:rsidR="00FC1B4D" w:rsidRPr="00FC1B4D" w:rsidRDefault="00FC1B4D" w:rsidP="00FC1B4D">
      <w:pPr>
        <w:rPr>
          <w:color w:val="FF0000"/>
        </w:rPr>
      </w:pPr>
      <w:r w:rsidRPr="00FC1B4D">
        <w:rPr>
          <w:color w:val="FF0000"/>
        </w:rPr>
        <w:t>Manažment dôveryhodnosti (dôvernost medzi systémom a používatelom) je na takom stupni, že systém a používatel si dôverujú navzájom.</w:t>
      </w:r>
    </w:p>
    <w:p w14:paraId="0813D899" w14:textId="2EE69766" w:rsidR="002A678D" w:rsidRDefault="00FC1B4D" w:rsidP="0040334E">
      <w:pPr>
        <w:pStyle w:val="ListParagraph"/>
        <w:numPr>
          <w:ilvl w:val="0"/>
          <w:numId w:val="3"/>
        </w:numPr>
        <w:rPr>
          <w:b/>
        </w:rPr>
      </w:pPr>
      <w:r>
        <w:rPr>
          <w:b/>
        </w:rPr>
        <w:t>A</w:t>
      </w:r>
      <w:r w:rsidR="00FA7F8E" w:rsidRPr="002A678D">
        <w:rPr>
          <w:b/>
        </w:rPr>
        <w:t>utentickost</w:t>
      </w:r>
      <w:r w:rsidR="00F647F5">
        <w:rPr>
          <w:b/>
        </w:rPr>
        <w:t xml:space="preserve"> (Authenticity)</w:t>
      </w:r>
    </w:p>
    <w:p w14:paraId="2E697C0A" w14:textId="7DA063EF" w:rsidR="00FC1B4D" w:rsidRPr="00FC1B4D" w:rsidRDefault="00FC1B4D" w:rsidP="00FC1B4D">
      <w:pPr>
        <w:rPr>
          <w:color w:val="FF0000"/>
        </w:rPr>
      </w:pPr>
      <w:r w:rsidRPr="00FC1B4D">
        <w:rPr>
          <w:color w:val="FF0000"/>
        </w:rPr>
        <w:t>Stanovenie, že údaje, postupy a práva vydané osobami alebo systémom sú pravé</w:t>
      </w:r>
    </w:p>
    <w:p w14:paraId="1C9135B2" w14:textId="257AB23D" w:rsidR="00FA7F8E" w:rsidRDefault="0024688D" w:rsidP="002A678D">
      <w:r>
        <w:t xml:space="preserve">Under Integrity. </w:t>
      </w:r>
      <w:r w:rsidR="002A678D">
        <w:t>J</w:t>
      </w:r>
      <w:r w:rsidR="002A678D">
        <w:t xml:space="preserve">e to stanovenie, že </w:t>
      </w:r>
      <w:r w:rsidR="002A678D" w:rsidRPr="002A678D">
        <w:rPr>
          <w:b/>
        </w:rPr>
        <w:t>údaje</w:t>
      </w:r>
      <w:r w:rsidR="002A678D">
        <w:t xml:space="preserve">, postupy a práva </w:t>
      </w:r>
      <w:r w:rsidR="002A678D" w:rsidRPr="002A678D">
        <w:rPr>
          <w:b/>
        </w:rPr>
        <w:t>vydané</w:t>
      </w:r>
      <w:r w:rsidR="002A678D">
        <w:t xml:space="preserve"> </w:t>
      </w:r>
      <w:r w:rsidR="002A678D" w:rsidRPr="002A678D">
        <w:rPr>
          <w:b/>
        </w:rPr>
        <w:t>osobami</w:t>
      </w:r>
      <w:r w:rsidR="002A678D">
        <w:t xml:space="preserve"> </w:t>
      </w:r>
      <w:r w:rsidR="002A678D" w:rsidRPr="002A678D">
        <w:rPr>
          <w:b/>
        </w:rPr>
        <w:t>alebo</w:t>
      </w:r>
      <w:r w:rsidR="002A678D">
        <w:t xml:space="preserve"> </w:t>
      </w:r>
      <w:r w:rsidR="002A678D" w:rsidRPr="002A678D">
        <w:rPr>
          <w:b/>
        </w:rPr>
        <w:t>systémom</w:t>
      </w:r>
      <w:r w:rsidR="002A678D">
        <w:t xml:space="preserve"> </w:t>
      </w:r>
      <w:r w:rsidR="002A678D" w:rsidRPr="002A678D">
        <w:rPr>
          <w:b/>
        </w:rPr>
        <w:t>sú</w:t>
      </w:r>
      <w:r w:rsidR="002A678D">
        <w:t xml:space="preserve"> </w:t>
      </w:r>
      <w:r w:rsidR="002A678D" w:rsidRPr="002A678D">
        <w:rPr>
          <w:b/>
        </w:rPr>
        <w:t>pravé</w:t>
      </w:r>
      <w:r w:rsidR="002A678D">
        <w:t xml:space="preserve">. Hlavným nástrojom na zaistenie autentickosti je </w:t>
      </w:r>
      <w:r w:rsidR="002A678D" w:rsidRPr="002A678D">
        <w:rPr>
          <w:b/>
        </w:rPr>
        <w:t>digitálny</w:t>
      </w:r>
      <w:r w:rsidR="002A678D">
        <w:t xml:space="preserve"> </w:t>
      </w:r>
      <w:r w:rsidR="002A678D" w:rsidRPr="002A678D">
        <w:rPr>
          <w:b/>
        </w:rPr>
        <w:t>podpis</w:t>
      </w:r>
      <w:r w:rsidR="002A678D">
        <w:t>.</w:t>
      </w:r>
    </w:p>
    <w:p w14:paraId="5EBF6EC9" w14:textId="77777777" w:rsidR="002A678D" w:rsidRDefault="00FA7F8E" w:rsidP="0040334E">
      <w:pPr>
        <w:pStyle w:val="ListParagraph"/>
        <w:numPr>
          <w:ilvl w:val="0"/>
          <w:numId w:val="3"/>
        </w:numPr>
      </w:pPr>
      <w:r w:rsidRPr="002A678D">
        <w:rPr>
          <w:b/>
        </w:rPr>
        <w:t>Anonymita</w:t>
      </w:r>
      <w:r w:rsidR="002A678D">
        <w:t xml:space="preserve">: </w:t>
      </w:r>
    </w:p>
    <w:p w14:paraId="195420CE" w14:textId="405BECBB" w:rsidR="00350E2B" w:rsidRPr="00FA7F8E" w:rsidRDefault="002A678D" w:rsidP="002A678D">
      <w:r w:rsidRPr="00FC1B4D">
        <w:rPr>
          <w:color w:val="FF0000"/>
        </w:rPr>
        <w:t xml:space="preserve">Je to vlastnosť, že určité </w:t>
      </w:r>
      <w:r w:rsidRPr="00FC1B4D">
        <w:rPr>
          <w:b/>
          <w:color w:val="FF0000"/>
        </w:rPr>
        <w:t>záznamy alebo transakcie nepripadnú ku žiadnemu</w:t>
      </w:r>
      <w:r w:rsidRPr="00FC1B4D">
        <w:rPr>
          <w:b/>
          <w:color w:val="FF0000"/>
        </w:rPr>
        <w:t xml:space="preserve"> </w:t>
      </w:r>
      <w:r w:rsidRPr="00FC1B4D">
        <w:rPr>
          <w:b/>
          <w:color w:val="FF0000"/>
        </w:rPr>
        <w:t>jednotlivcovi.</w:t>
      </w:r>
      <w:r w:rsidRPr="00FC1B4D">
        <w:rPr>
          <w:color w:val="FF0000"/>
        </w:rPr>
        <w:t xml:space="preserve"> </w:t>
      </w:r>
      <w:r>
        <w:t>Nástroje pre zabezpečenie</w:t>
      </w:r>
      <w:r>
        <w:t xml:space="preserve"> anonymity sú: </w:t>
      </w:r>
      <w:r w:rsidRPr="002A678D">
        <w:rPr>
          <w:b/>
        </w:rPr>
        <w:t>Agregácia</w:t>
      </w:r>
      <w:r>
        <w:t xml:space="preserve"> – kombinácia dát od viacerých</w:t>
      </w:r>
      <w:r>
        <w:t xml:space="preserve"> používateľov. </w:t>
      </w:r>
      <w:r w:rsidRPr="002A678D">
        <w:rPr>
          <w:b/>
        </w:rPr>
        <w:t>Mixácia</w:t>
      </w:r>
      <w:r>
        <w:t xml:space="preserve"> – agregovanie informácií z viacerých strán a spájanie ich do zložiek, ktoré sa</w:t>
      </w:r>
      <w:r>
        <w:t xml:space="preserve">  nedajú rozložiť. </w:t>
      </w:r>
      <w:r w:rsidRPr="002A678D">
        <w:rPr>
          <w:b/>
        </w:rPr>
        <w:t>Proxy</w:t>
      </w:r>
      <w:r>
        <w:t xml:space="preserve"> – dôveryhodní agenti, ktorí nahrádzajú skutočnú identitu používateľa.</w:t>
      </w:r>
      <w:r>
        <w:t xml:space="preserve"> </w:t>
      </w:r>
      <w:r w:rsidRPr="002A678D">
        <w:rPr>
          <w:b/>
        </w:rPr>
        <w:t>Pseudonym</w:t>
      </w:r>
      <w:r>
        <w:t xml:space="preserve"> – fiktívna identita používateľa, ktorý predstiera identitu.</w:t>
      </w:r>
      <w:r>
        <w:cr/>
      </w:r>
    </w:p>
    <w:p w14:paraId="7768908D" w14:textId="68A48D6E" w:rsidR="00FA7F8E" w:rsidRDefault="00FA7F8E" w:rsidP="00FA7F8E">
      <w:pPr>
        <w:pStyle w:val="2Nadpis"/>
      </w:pPr>
      <w:bookmarkStart w:id="2" w:name="_Toc30687487"/>
      <w:r>
        <w:t>Elektronicky podpis</w:t>
      </w:r>
      <w:bookmarkEnd w:id="2"/>
    </w:p>
    <w:p w14:paraId="360F3BE1" w14:textId="77777777" w:rsidR="00591260" w:rsidRDefault="00591260" w:rsidP="00591260">
      <w:r>
        <w:t>An eSignature refers to the electronic signing process that creates a legally binding agreement, while a digital signature tends to mean the cryptographic signature produced by public/private key signing.</w:t>
      </w:r>
    </w:p>
    <w:p w14:paraId="0178E622" w14:textId="77777777" w:rsidR="00591260" w:rsidRDefault="00591260" w:rsidP="00591260">
      <w:r>
        <w:t>A public/private key digital signature could be one of the signing methods used for eSignature.</w:t>
      </w:r>
    </w:p>
    <w:p w14:paraId="16214D18" w14:textId="77777777" w:rsidR="00591260" w:rsidRDefault="00591260" w:rsidP="00591260">
      <w:r>
        <w:t>The reason a digital signature is not an eSignature is that applying it alone won't create a legally binding agreement, for example, you could apply a digital signature to secure some data for transmission through an untrusted network (in fact this was the original purpose of the public/private key).</w:t>
      </w:r>
    </w:p>
    <w:p w14:paraId="169741AD" w14:textId="77777777" w:rsidR="00591260" w:rsidRDefault="00591260" w:rsidP="00591260">
      <w:r>
        <w:t>An electronic signature is any author identification and verification mechanism used in an electronic system. This could be a scan of your real hand-written signature, or any kind of electronic authenticity stamp. It's a generic term that covers a lot of authenticity measures.</w:t>
      </w:r>
    </w:p>
    <w:p w14:paraId="5E6ACE8F" w14:textId="43BF526A" w:rsidR="00591260" w:rsidRPr="00591260" w:rsidRDefault="00591260" w:rsidP="00591260">
      <w:r>
        <w:t>A digital signature is a type of electronic signature.</w:t>
      </w:r>
    </w:p>
    <w:p w14:paraId="2B5D2891" w14:textId="2FE9FC26" w:rsidR="00591260" w:rsidRPr="00591260" w:rsidRDefault="00591260" w:rsidP="00591260">
      <w:pPr>
        <w:pStyle w:val="3Nadpis"/>
      </w:pPr>
      <w:bookmarkStart w:id="3" w:name="_Toc30687488"/>
      <w:r>
        <w:t>Digitalny podpis</w:t>
      </w:r>
      <w:bookmarkEnd w:id="3"/>
    </w:p>
    <w:p w14:paraId="2A0042C0" w14:textId="17D5DA05" w:rsidR="00FA7F8E" w:rsidRDefault="007F0BB1" w:rsidP="0040334E">
      <w:pPr>
        <w:pStyle w:val="ListParagraph"/>
        <w:numPr>
          <w:ilvl w:val="0"/>
          <w:numId w:val="4"/>
        </w:numPr>
      </w:pPr>
      <w:r>
        <w:t>H</w:t>
      </w:r>
      <w:r w:rsidR="00FA7F8E">
        <w:t>lavný nástroj na zaistenie autentičnosti</w:t>
      </w:r>
    </w:p>
    <w:p w14:paraId="311522EF" w14:textId="77777777" w:rsidR="007F0BB1" w:rsidRDefault="00FA7F8E" w:rsidP="0040334E">
      <w:pPr>
        <w:pStyle w:val="ListParagraph"/>
        <w:numPr>
          <w:ilvl w:val="0"/>
          <w:numId w:val="4"/>
        </w:numPr>
      </w:pPr>
      <w:r>
        <w:t>analogický ručnému podpisu, ktorý slúži ako dôkaz autorstva, resp. súhlasu s obsahom dokumentu</w:t>
      </w:r>
    </w:p>
    <w:p w14:paraId="3179CA89" w14:textId="21C63C13" w:rsidR="00FA7F8E" w:rsidRDefault="00FA7F8E" w:rsidP="0040334E">
      <w:pPr>
        <w:pStyle w:val="ListParagraph"/>
        <w:numPr>
          <w:ilvl w:val="0"/>
          <w:numId w:val="4"/>
        </w:numPr>
      </w:pPr>
      <w:r>
        <w:t>je to určitá dátová štruktúra, ktorá je závislá na dokumente, vzniká hashovaním tohto dokumentu</w:t>
      </w:r>
      <w:r w:rsidR="007F0BB1">
        <w:t xml:space="preserve"> </w:t>
      </w:r>
      <w:r>
        <w:t>a tento kód je zašifrovaný súkromným kľúčom, ktorý je jednoznačným vlastníctvom vlastníka dokumentu</w:t>
      </w:r>
    </w:p>
    <w:p w14:paraId="16830292" w14:textId="77777777" w:rsidR="007F0BB1" w:rsidRDefault="007F0BB1" w:rsidP="0040334E">
      <w:pPr>
        <w:pStyle w:val="ListParagraph"/>
        <w:numPr>
          <w:ilvl w:val="0"/>
          <w:numId w:val="4"/>
        </w:numPr>
      </w:pPr>
      <w:r>
        <w:t>digitalnu signaturu</w:t>
      </w:r>
    </w:p>
    <w:p w14:paraId="6783914D" w14:textId="77777777" w:rsidR="007F0BB1" w:rsidRDefault="007F0BB1" w:rsidP="0040334E">
      <w:pPr>
        <w:pStyle w:val="ListParagraph"/>
        <w:numPr>
          <w:ilvl w:val="0"/>
          <w:numId w:val="4"/>
        </w:numPr>
      </w:pPr>
      <w:r>
        <w:t xml:space="preserve">na vytvorenie </w:t>
      </w:r>
      <w:r>
        <w:t xml:space="preserve">digitalnej signatury sa vyuzije </w:t>
      </w:r>
      <w:r>
        <w:t>asymetricke sifrovacie algoritmi s verejnym klucom (RSA, DSA) a bezpecne jednocestne kryptovacie algoritmy (kryptograficke hashovacie funkcie MD5)</w:t>
      </w:r>
    </w:p>
    <w:p w14:paraId="39248AF4" w14:textId="3D6A1AA1" w:rsidR="00FA7F8E" w:rsidRDefault="00FA7F8E" w:rsidP="0040334E">
      <w:pPr>
        <w:pStyle w:val="ListParagraph"/>
        <w:numPr>
          <w:ilvl w:val="0"/>
          <w:numId w:val="4"/>
        </w:numPr>
      </w:pPr>
      <w:r>
        <w:t>nie je možné dosiahnuť 100% autentičnosť údajov</w:t>
      </w:r>
    </w:p>
    <w:p w14:paraId="6AC69254" w14:textId="5881C432" w:rsidR="001B24EE" w:rsidRDefault="001B24EE" w:rsidP="001B24EE">
      <w:r>
        <w:t>How it works:</w:t>
      </w:r>
    </w:p>
    <w:p w14:paraId="5EE89660" w14:textId="4FA501C4" w:rsidR="001B24EE" w:rsidRDefault="001B24EE" w:rsidP="0040334E">
      <w:pPr>
        <w:pStyle w:val="ListParagraph"/>
        <w:numPr>
          <w:ilvl w:val="0"/>
          <w:numId w:val="5"/>
        </w:numPr>
      </w:pPr>
      <w:r>
        <w:t>Noone cares if somebody reads the document, we just want to be sure that it comes unmodified from given person.</w:t>
      </w:r>
    </w:p>
    <w:p w14:paraId="08419466" w14:textId="232FDD5B" w:rsidR="001B24EE" w:rsidRDefault="001B24EE" w:rsidP="0040334E">
      <w:pPr>
        <w:pStyle w:val="ListParagraph"/>
        <w:numPr>
          <w:ilvl w:val="0"/>
          <w:numId w:val="5"/>
        </w:numPr>
      </w:pPr>
      <w:r>
        <w:t>Create hash of the document (SHA-256). Even the tiniest change in the document would result in completely different hash value.</w:t>
      </w:r>
    </w:p>
    <w:p w14:paraId="6C4160EA" w14:textId="7E4BB8B5" w:rsidR="001B24EE" w:rsidRDefault="001B24EE" w:rsidP="0040334E">
      <w:pPr>
        <w:pStyle w:val="ListParagraph"/>
        <w:numPr>
          <w:ilvl w:val="0"/>
          <w:numId w:val="5"/>
        </w:numPr>
      </w:pPr>
      <w:r>
        <w:t>Now encrypt the hash with the pirvate key and embedd this hash into the document we want to send.</w:t>
      </w:r>
    </w:p>
    <w:p w14:paraId="39F9F0FD" w14:textId="573F069E" w:rsidR="001B24EE" w:rsidRDefault="001B24EE" w:rsidP="0040334E">
      <w:pPr>
        <w:pStyle w:val="ListParagraph"/>
        <w:numPr>
          <w:ilvl w:val="0"/>
          <w:numId w:val="5"/>
        </w:numPr>
      </w:pPr>
      <w:r>
        <w:t>Make the public key available (alternatively a website where ones can fetch)</w:t>
      </w:r>
    </w:p>
    <w:p w14:paraId="27EDCDF7" w14:textId="66C67044" w:rsidR="001B24EE" w:rsidRDefault="001B24EE" w:rsidP="0040334E">
      <w:pPr>
        <w:pStyle w:val="ListParagraph"/>
        <w:numPr>
          <w:ilvl w:val="0"/>
          <w:numId w:val="5"/>
        </w:numPr>
      </w:pPr>
      <w:r>
        <w:t>To verify: decrypt the hash – if the public key decypts it it means it comes from the person who has the public key. If the SHA-256 hash of the docs is the same as the previously decrypted hash, than noone modified the document.</w:t>
      </w:r>
    </w:p>
    <w:p w14:paraId="65CDC99A" w14:textId="2830255B" w:rsidR="001B24EE" w:rsidRDefault="001B24EE" w:rsidP="001B24EE">
      <w:r>
        <w:t>Certification:</w:t>
      </w:r>
    </w:p>
    <w:p w14:paraId="15FD0EDE" w14:textId="0050C13B" w:rsidR="001B24EE" w:rsidRDefault="00350E2B" w:rsidP="0040334E">
      <w:pPr>
        <w:pStyle w:val="ListParagraph"/>
        <w:numPr>
          <w:ilvl w:val="0"/>
          <w:numId w:val="6"/>
        </w:numPr>
      </w:pPr>
      <w:r>
        <w:t xml:space="preserve">Digital certicate issued by a certification authority guarantees sender’s identy. </w:t>
      </w:r>
    </w:p>
    <w:p w14:paraId="5542D777" w14:textId="68EAF8B5" w:rsidR="00350E2B" w:rsidRDefault="00350E2B" w:rsidP="0040334E">
      <w:pPr>
        <w:pStyle w:val="ListParagraph"/>
        <w:numPr>
          <w:ilvl w:val="0"/>
          <w:numId w:val="6"/>
        </w:numPr>
      </w:pPr>
      <w:r>
        <w:t>The digital certificate contains a public key along with other information about the sender+ expiration date.</w:t>
      </w:r>
    </w:p>
    <w:p w14:paraId="003C266B" w14:textId="15ED80E3" w:rsidR="00FC1B4D" w:rsidRDefault="00FC1B4D" w:rsidP="00FC1B4D">
      <w:pPr>
        <w:pStyle w:val="3Nadpis"/>
      </w:pPr>
      <w:bookmarkStart w:id="4" w:name="_Toc30687489"/>
      <w:r>
        <w:t>SSL</w:t>
      </w:r>
      <w:bookmarkEnd w:id="4"/>
    </w:p>
    <w:p w14:paraId="0DABE143" w14:textId="6810EED7" w:rsidR="00FC1B4D" w:rsidRDefault="00610F0C" w:rsidP="00FC1B4D">
      <w:r>
        <w:t>„</w:t>
      </w:r>
      <w:r w:rsidRPr="00610F0C">
        <w:t>SSL" is the name that is most often used to refer to this protocol, but SSL specifically refers to the proprietary protocol designed by Netscape in the mid 90's. "TLS" is an IETF standard that is based on SSL, so I will use TLS in my answer. These days, the odds are that nearly all of your secure connections on the web are really using TLS, not SSL.</w:t>
      </w:r>
      <w:r w:rsidR="00DF2CAF">
        <w:t>s</w:t>
      </w:r>
    </w:p>
    <w:p w14:paraId="5658C5A4" w14:textId="230F6E72" w:rsidR="00AD07A5" w:rsidRDefault="00AD07A5" w:rsidP="00AD07A5">
      <w:r>
        <w:t>TLS has several capabilities:</w:t>
      </w:r>
    </w:p>
    <w:p w14:paraId="26A31499" w14:textId="77777777" w:rsidR="00AD07A5" w:rsidRDefault="00AD07A5" w:rsidP="0040334E">
      <w:pPr>
        <w:pStyle w:val="ListParagraph"/>
        <w:numPr>
          <w:ilvl w:val="0"/>
          <w:numId w:val="3"/>
        </w:numPr>
      </w:pPr>
      <w:r>
        <w:t>Encrypt your application layer data. (In your case, the application layer protocol is HTTP.)</w:t>
      </w:r>
    </w:p>
    <w:p w14:paraId="7A9BB733" w14:textId="5959FA43" w:rsidR="00AD07A5" w:rsidRDefault="00AD07A5" w:rsidP="0040334E">
      <w:pPr>
        <w:pStyle w:val="ListParagraph"/>
        <w:numPr>
          <w:ilvl w:val="0"/>
          <w:numId w:val="3"/>
        </w:numPr>
      </w:pPr>
      <w:r>
        <w:t>Authenticate the server to the client.</w:t>
      </w:r>
    </w:p>
    <w:p w14:paraId="6EBF3320" w14:textId="77777777" w:rsidR="00AD07A5" w:rsidRDefault="00AD07A5" w:rsidP="00AD07A5">
      <w:r>
        <w:t>Note: I wrote my original answer very hastily, but since then, this has turned into a fairly popular question/answer, so I have expanded it a bit and made it more precise.</w:t>
      </w:r>
    </w:p>
    <w:p w14:paraId="3DA84AE8" w14:textId="77777777" w:rsidR="00AD07A5" w:rsidRPr="00A76B82" w:rsidRDefault="00AD07A5" w:rsidP="00AD07A5">
      <w:pPr>
        <w:rPr>
          <w:b/>
        </w:rPr>
      </w:pPr>
      <w:r w:rsidRPr="00A76B82">
        <w:rPr>
          <w:b/>
        </w:rPr>
        <w:t>TLS Capabilities</w:t>
      </w:r>
    </w:p>
    <w:p w14:paraId="6790B9B8" w14:textId="005CA7EC" w:rsidR="00AD07A5" w:rsidRDefault="00AD07A5" w:rsidP="00AD07A5">
      <w:r>
        <w:t>"SSL" is the name that is most often used to refer to this protocol, but SSL specifically refers to the proprietary protocol designed by Netscape in the mid 90's. "TLS" is an IETF standard that is based on SSL, so I will use TLS in my answer. These days, the odds are that nearly all of your secure connections on the web</w:t>
      </w:r>
      <w:r>
        <w:t xml:space="preserve"> are really using TLS, not SSL.</w:t>
      </w:r>
    </w:p>
    <w:p w14:paraId="2E2D8D89" w14:textId="5BE8CB79" w:rsidR="00AD07A5" w:rsidRDefault="00AD07A5" w:rsidP="00AD07A5">
      <w:r>
        <w:t>TLS has several capabilities:</w:t>
      </w:r>
    </w:p>
    <w:p w14:paraId="249B7CA4" w14:textId="77777777" w:rsidR="00AD07A5" w:rsidRDefault="00AD07A5" w:rsidP="0040334E">
      <w:pPr>
        <w:pStyle w:val="ListParagraph"/>
        <w:numPr>
          <w:ilvl w:val="0"/>
          <w:numId w:val="9"/>
        </w:numPr>
      </w:pPr>
      <w:r>
        <w:t>Encrypt your application layer data. (In your case, the application layer protocol is HTTP.)</w:t>
      </w:r>
    </w:p>
    <w:p w14:paraId="7C095812" w14:textId="77777777" w:rsidR="00AD07A5" w:rsidRDefault="00AD07A5" w:rsidP="0040334E">
      <w:pPr>
        <w:pStyle w:val="ListParagraph"/>
        <w:numPr>
          <w:ilvl w:val="0"/>
          <w:numId w:val="9"/>
        </w:numPr>
      </w:pPr>
      <w:r>
        <w:t>Authenticate the server to the client.</w:t>
      </w:r>
    </w:p>
    <w:p w14:paraId="0D84A919" w14:textId="77777777" w:rsidR="00AD07A5" w:rsidRDefault="00AD07A5" w:rsidP="0040334E">
      <w:pPr>
        <w:pStyle w:val="ListParagraph"/>
        <w:numPr>
          <w:ilvl w:val="0"/>
          <w:numId w:val="9"/>
        </w:numPr>
      </w:pPr>
      <w:r>
        <w:t>Authenticate the client to the server.</w:t>
      </w:r>
    </w:p>
    <w:p w14:paraId="04C4A855" w14:textId="02B8E7D3" w:rsidR="00AD07A5" w:rsidRDefault="00AD07A5" w:rsidP="00AD07A5">
      <w:r>
        <w:t>#1 and #2 are very common. #3 is less common. You seem to be focusing on</w:t>
      </w:r>
      <w:r>
        <w:t xml:space="preserve"> #2, so I'll explain that part.</w:t>
      </w:r>
    </w:p>
    <w:p w14:paraId="678CA654" w14:textId="770549D7" w:rsidR="00AD07A5" w:rsidRDefault="00AD07A5" w:rsidP="00AD07A5">
      <w:r>
        <w:t>A server authenticates itself to a client using a certificate. A certificate is a blob of data[1] that contains information about a webs</w:t>
      </w:r>
      <w:r>
        <w:t>ite:</w:t>
      </w:r>
    </w:p>
    <w:p w14:paraId="19D5D450" w14:textId="77777777" w:rsidR="00AD07A5" w:rsidRDefault="00AD07A5" w:rsidP="0040334E">
      <w:pPr>
        <w:pStyle w:val="ListParagraph"/>
        <w:numPr>
          <w:ilvl w:val="0"/>
          <w:numId w:val="7"/>
        </w:numPr>
      </w:pPr>
      <w:r>
        <w:t>Domain name</w:t>
      </w:r>
    </w:p>
    <w:p w14:paraId="3B3ECBD7" w14:textId="77777777" w:rsidR="00AD07A5" w:rsidRDefault="00AD07A5" w:rsidP="0040334E">
      <w:pPr>
        <w:pStyle w:val="ListParagraph"/>
        <w:numPr>
          <w:ilvl w:val="0"/>
          <w:numId w:val="7"/>
        </w:numPr>
      </w:pPr>
      <w:r>
        <w:t>Public key</w:t>
      </w:r>
    </w:p>
    <w:p w14:paraId="731EDB95" w14:textId="77777777" w:rsidR="00AD07A5" w:rsidRDefault="00AD07A5" w:rsidP="0040334E">
      <w:pPr>
        <w:pStyle w:val="ListParagraph"/>
        <w:numPr>
          <w:ilvl w:val="0"/>
          <w:numId w:val="7"/>
        </w:numPr>
      </w:pPr>
      <w:r>
        <w:t>The company that owns it</w:t>
      </w:r>
    </w:p>
    <w:p w14:paraId="01DAD33A" w14:textId="77777777" w:rsidR="00AD07A5" w:rsidRDefault="00AD07A5" w:rsidP="0040334E">
      <w:pPr>
        <w:pStyle w:val="ListParagraph"/>
        <w:numPr>
          <w:ilvl w:val="0"/>
          <w:numId w:val="7"/>
        </w:numPr>
      </w:pPr>
      <w:r>
        <w:t>When it was issued</w:t>
      </w:r>
    </w:p>
    <w:p w14:paraId="42E6015B" w14:textId="77777777" w:rsidR="00AD07A5" w:rsidRDefault="00AD07A5" w:rsidP="0040334E">
      <w:pPr>
        <w:pStyle w:val="ListParagraph"/>
        <w:numPr>
          <w:ilvl w:val="0"/>
          <w:numId w:val="7"/>
        </w:numPr>
      </w:pPr>
      <w:r>
        <w:t>When it expires</w:t>
      </w:r>
    </w:p>
    <w:p w14:paraId="0CCEDD20" w14:textId="77777777" w:rsidR="00AD07A5" w:rsidRDefault="00AD07A5" w:rsidP="0040334E">
      <w:pPr>
        <w:pStyle w:val="ListParagraph"/>
        <w:numPr>
          <w:ilvl w:val="0"/>
          <w:numId w:val="7"/>
        </w:numPr>
      </w:pPr>
      <w:r>
        <w:t>Who issued it</w:t>
      </w:r>
    </w:p>
    <w:p w14:paraId="7705CFAA" w14:textId="77777777" w:rsidR="00AD07A5" w:rsidRDefault="00AD07A5" w:rsidP="0040334E">
      <w:pPr>
        <w:pStyle w:val="ListParagraph"/>
        <w:numPr>
          <w:ilvl w:val="0"/>
          <w:numId w:val="7"/>
        </w:numPr>
      </w:pPr>
      <w:r>
        <w:t>Etc.</w:t>
      </w:r>
    </w:p>
    <w:p w14:paraId="6E85AE29" w14:textId="30EE4710" w:rsidR="00AD07A5" w:rsidRDefault="00AD07A5" w:rsidP="0040334E">
      <w:pPr>
        <w:pStyle w:val="ListParagraph"/>
        <w:numPr>
          <w:ilvl w:val="0"/>
          <w:numId w:val="8"/>
        </w:numPr>
      </w:pPr>
      <w:r>
        <w:t>You can achieve confidentiality (#1 above) by using the public key included in the certificate to encrypt messages that can only be decrypted by the corresponding private key, which should be stored safely on that server.[2] Let's call this key pair KP1, so that we won't get confused later on. You can also verify that the domain name on the certificate matches the site you're visiting (#2 above).</w:t>
      </w:r>
    </w:p>
    <w:p w14:paraId="2B8A8416" w14:textId="39257EFE" w:rsidR="00AD07A5" w:rsidRDefault="00AD07A5" w:rsidP="0040334E">
      <w:pPr>
        <w:pStyle w:val="ListParagraph"/>
        <w:numPr>
          <w:ilvl w:val="0"/>
          <w:numId w:val="8"/>
        </w:numPr>
      </w:pPr>
      <w:r>
        <w:t>But what if an adversary could modify packets sent to and from the server, and what if that adversary modified the certificate you were presented with and inserted their own public key or changed any other important details? If that happened, the adversary could intercept and modify any messages that you thought were securely encrypted.</w:t>
      </w:r>
    </w:p>
    <w:p w14:paraId="1B74EA37" w14:textId="77777777" w:rsidR="00AD07A5" w:rsidRDefault="00AD07A5" w:rsidP="0040334E">
      <w:pPr>
        <w:pStyle w:val="ListParagraph"/>
        <w:numPr>
          <w:ilvl w:val="0"/>
          <w:numId w:val="8"/>
        </w:numPr>
      </w:pPr>
      <w:r>
        <w:t>To prevent this very attack, the certificate is cryptographically signed by somebody else's private key in such a way that the signature can be verified by anybody who has the corresponding public key. Let's call this key pair KP2, to make it clear that these are not the same keys that the server is using</w:t>
      </w:r>
      <w:r w:rsidRPr="00AD07A5">
        <w:t xml:space="preserve"> </w:t>
      </w:r>
    </w:p>
    <w:p w14:paraId="106C3C35" w14:textId="087EDD37" w:rsidR="00AD07A5" w:rsidRPr="00FC1B4D" w:rsidRDefault="00AD07A5" w:rsidP="0040334E">
      <w:pPr>
        <w:pStyle w:val="ListParagraph"/>
        <w:numPr>
          <w:ilvl w:val="0"/>
          <w:numId w:val="8"/>
        </w:numPr>
      </w:pPr>
      <w:r w:rsidRPr="00AD07A5">
        <w:t>Oversimplifying a bit, a certificate authority creates KP2, and they sell the service of using their private key to sign certificates for other organizations.</w:t>
      </w:r>
      <w:r>
        <w:t>.</w:t>
      </w:r>
    </w:p>
    <w:p w14:paraId="017E62E5" w14:textId="71046FB4" w:rsidR="00FA7F8E" w:rsidRDefault="00FA7F8E" w:rsidP="00FA7F8E">
      <w:pPr>
        <w:pStyle w:val="2Nadpis"/>
      </w:pPr>
      <w:bookmarkStart w:id="5" w:name="_Toc30687490"/>
      <w:r>
        <w:t>Email – Elektronicka posta</w:t>
      </w:r>
      <w:bookmarkEnd w:id="5"/>
    </w:p>
    <w:p w14:paraId="5596393F" w14:textId="7A15843A" w:rsidR="000862F0" w:rsidRDefault="00782BCC" w:rsidP="00323B29">
      <w:r>
        <w:t>Heathers</w:t>
      </w:r>
      <w:r w:rsidR="00323B29">
        <w:t>;</w:t>
      </w:r>
      <w:r w:rsidR="00D353B3">
        <w:t>MUA</w:t>
      </w:r>
      <w:r w:rsidR="00323B29">
        <w:t>;</w:t>
      </w:r>
      <w:r w:rsidR="00D353B3">
        <w:t>POP/IMAP</w:t>
      </w:r>
      <w:r w:rsidR="00323B29">
        <w:t>;</w:t>
      </w:r>
      <w:r>
        <w:t>SMTP</w:t>
      </w:r>
      <w:r w:rsidR="00323B29">
        <w:t>MTA;</w:t>
      </w:r>
      <w:r w:rsidR="000862F0">
        <w:t>SPAM</w:t>
      </w:r>
      <w:r w:rsidR="00323B29">
        <w:t>;</w:t>
      </w:r>
      <w:r w:rsidR="00973CBA">
        <w:t>DNS;MX-record</w:t>
      </w:r>
    </w:p>
    <w:p w14:paraId="774734BA" w14:textId="1262A285" w:rsidR="000862F0" w:rsidRDefault="000862F0" w:rsidP="00323B29">
      <w:r>
        <w:t>Every mta adds a line to the heather.</w:t>
      </w:r>
    </w:p>
    <w:p w14:paraId="6D01708D" w14:textId="34347EF6" w:rsidR="000862F0" w:rsidRDefault="000862F0" w:rsidP="00323B29">
      <w:r>
        <w:t>Spoofing – changing the heathers</w:t>
      </w:r>
    </w:p>
    <w:p w14:paraId="5CF78466" w14:textId="31EEDD43" w:rsidR="000862F0" w:rsidRDefault="00D353B3" w:rsidP="00323B29">
      <w:r>
        <w:t>Private (Outlook, Thunderbird) and Public (gmail) email system</w:t>
      </w:r>
    </w:p>
    <w:p w14:paraId="33AB1919" w14:textId="77777777" w:rsidR="00D353B3" w:rsidRPr="00782BCC" w:rsidRDefault="00D353B3" w:rsidP="00D353B3"/>
    <w:p w14:paraId="1631143B" w14:textId="77777777" w:rsidR="00D353B3" w:rsidRDefault="000862F0" w:rsidP="0040334E">
      <w:pPr>
        <w:pStyle w:val="ListParagraph"/>
        <w:numPr>
          <w:ilvl w:val="0"/>
          <w:numId w:val="10"/>
        </w:numPr>
      </w:pPr>
      <w:r>
        <w:t xml:space="preserve">pouzivatel A napise spravu pomocou </w:t>
      </w:r>
      <w:r w:rsidR="00D353B3">
        <w:t>programu MUA (mail user agent)</w:t>
      </w:r>
    </w:p>
    <w:p w14:paraId="4A005958" w14:textId="73E1CBAF" w:rsidR="000862F0" w:rsidRDefault="000862F0" w:rsidP="0040334E">
      <w:pPr>
        <w:pStyle w:val="ListParagraph"/>
        <w:numPr>
          <w:ilvl w:val="0"/>
          <w:numId w:val="10"/>
        </w:numPr>
      </w:pPr>
      <w:r>
        <w:t xml:space="preserve">zvoli e-mailovu adresu pouzivatela B, </w:t>
      </w:r>
    </w:p>
    <w:p w14:paraId="0A706268" w14:textId="6EE53D97" w:rsidR="000862F0" w:rsidRDefault="000862F0" w:rsidP="0040334E">
      <w:pPr>
        <w:pStyle w:val="ListParagraph"/>
        <w:numPr>
          <w:ilvl w:val="0"/>
          <w:numId w:val="10"/>
        </w:numPr>
      </w:pPr>
      <w:r>
        <w:t>odosle a MUA pouzije SMTP (simple mail transfer protocol) na to, aby poslal spravu MTA (mail transfer agentovi), kt prevadzkuje ISP (internet service provider) pouzivatela A</w:t>
      </w:r>
    </w:p>
    <w:p w14:paraId="147BF6AB" w14:textId="1EDE71C2" w:rsidR="000862F0" w:rsidRDefault="000862F0" w:rsidP="0040334E">
      <w:pPr>
        <w:pStyle w:val="ListParagraph"/>
        <w:numPr>
          <w:ilvl w:val="0"/>
          <w:numId w:val="10"/>
        </w:numPr>
      </w:pPr>
      <w:r>
        <w:t>MTA sa pozre na cielovu adresu, vyhlada nazov domeny v DNS aby zisti mail exchange servery pre danu domenu</w:t>
      </w:r>
    </w:p>
    <w:p w14:paraId="72B2AB26" w14:textId="71734F07" w:rsidR="000862F0" w:rsidRDefault="000862F0" w:rsidP="0040334E">
      <w:pPr>
        <w:pStyle w:val="ListParagraph"/>
        <w:numPr>
          <w:ilvl w:val="0"/>
          <w:numId w:val="10"/>
        </w:numPr>
      </w:pPr>
      <w:r>
        <w:t>DNS server odpovie MX zaznamom, kde uvedie mail exchange servre pre danu domenu, v tomto pripade ISP server pouzivatela B</w:t>
      </w:r>
    </w:p>
    <w:p w14:paraId="4B5CD760" w14:textId="03E3DFF2" w:rsidR="000862F0" w:rsidRDefault="00D353B3" w:rsidP="0040334E">
      <w:pPr>
        <w:pStyle w:val="ListParagraph"/>
        <w:numPr>
          <w:ilvl w:val="0"/>
          <w:numId w:val="10"/>
        </w:numPr>
      </w:pPr>
      <w:r>
        <w:t xml:space="preserve">MTA </w:t>
      </w:r>
      <w:r w:rsidR="000862F0">
        <w:t>odosle spravu pouzitim SMTP protokolu, ktory ho doruci do webschranky pouzivatela B</w:t>
      </w:r>
    </w:p>
    <w:p w14:paraId="2E69808A" w14:textId="4BCDEDB1" w:rsidR="006B3B68" w:rsidRDefault="000862F0" w:rsidP="0040334E">
      <w:pPr>
        <w:pStyle w:val="ListParagraph"/>
        <w:numPr>
          <w:ilvl w:val="0"/>
          <w:numId w:val="10"/>
        </w:numPr>
      </w:pPr>
      <w:r>
        <w:t>pouzivatel B skontroluje novu postu v jeho MUA, ktory vy</w:t>
      </w:r>
      <w:r w:rsidR="00D353B3">
        <w:t xml:space="preserve">zdvihne postu pomocou protokolu </w:t>
      </w:r>
      <w:r>
        <w:t>POP/IMAP</w:t>
      </w:r>
    </w:p>
    <w:p w14:paraId="0BB25EC3" w14:textId="77645A92" w:rsidR="009D21FC" w:rsidRDefault="009D21FC" w:rsidP="009D21FC">
      <w:pPr>
        <w:pStyle w:val="1Nadpis"/>
      </w:pPr>
      <w:r>
        <w:t>Termin 2</w:t>
      </w:r>
    </w:p>
    <w:p w14:paraId="5379815B" w14:textId="1B11A98E" w:rsidR="009D21FC" w:rsidRDefault="009D21FC" w:rsidP="009D21FC">
      <w:pPr>
        <w:pStyle w:val="2Nadpis"/>
      </w:pPr>
      <w:r>
        <w:t>DNS SEC</w:t>
      </w:r>
    </w:p>
    <w:p w14:paraId="45666FA7" w14:textId="446BD366" w:rsidR="00116429" w:rsidRDefault="00116429" w:rsidP="0040334E">
      <w:pPr>
        <w:pStyle w:val="ListParagraph"/>
        <w:numPr>
          <w:ilvl w:val="0"/>
          <w:numId w:val="11"/>
        </w:numPr>
      </w:pPr>
      <w:r>
        <w:t>domain name system</w:t>
      </w:r>
    </w:p>
    <w:p w14:paraId="05D63888" w14:textId="1C8F242E" w:rsidR="00116429" w:rsidRDefault="00116429" w:rsidP="0040334E">
      <w:pPr>
        <w:pStyle w:val="ListParagraph"/>
        <w:numPr>
          <w:ilvl w:val="0"/>
          <w:numId w:val="11"/>
        </w:numPr>
      </w:pPr>
      <w:r>
        <w:t>DNS je system na spravu domenovych mien a ip adries</w:t>
      </w:r>
    </w:p>
    <w:p w14:paraId="06436B3D" w14:textId="5285CB21" w:rsidR="00116429" w:rsidRDefault="00116429" w:rsidP="0040334E">
      <w:pPr>
        <w:pStyle w:val="ListParagraph"/>
        <w:numPr>
          <w:ilvl w:val="0"/>
          <w:numId w:val="11"/>
        </w:numPr>
      </w:pPr>
      <w:r>
        <w:t>protokol aplikacnej vrstvy, ktory preklada domenoveho mena na ip adresu</w:t>
      </w:r>
    </w:p>
    <w:p w14:paraId="6375AE9E" w14:textId="5CA08DA0" w:rsidR="00116429" w:rsidRDefault="00116429" w:rsidP="0040334E">
      <w:pPr>
        <w:pStyle w:val="ListParagraph"/>
        <w:numPr>
          <w:ilvl w:val="0"/>
          <w:numId w:val="11"/>
        </w:numPr>
      </w:pPr>
      <w:r>
        <w:t>uklada: Address (A), Mail Exchange (MX), Name Server (NS)</w:t>
      </w:r>
    </w:p>
    <w:p w14:paraId="34B8CABA" w14:textId="17745A7D" w:rsidR="00116429" w:rsidRDefault="00116429" w:rsidP="0040334E">
      <w:pPr>
        <w:pStyle w:val="ListParagraph"/>
        <w:numPr>
          <w:ilvl w:val="0"/>
          <w:numId w:val="11"/>
        </w:numPr>
      </w:pPr>
      <w:r>
        <w:t>prostrednik medzi potrebami cloveka a softveru</w:t>
      </w:r>
    </w:p>
    <w:p w14:paraId="3046078E" w14:textId="2727CAD6" w:rsidR="00116429" w:rsidRDefault="00116429" w:rsidP="0040334E">
      <w:pPr>
        <w:pStyle w:val="ListParagraph"/>
        <w:numPr>
          <w:ilvl w:val="0"/>
          <w:numId w:val="11"/>
        </w:numPr>
      </w:pPr>
      <w:r>
        <w:t>poskytuje mechanizmus získania IP adresy pre každé meno stroja (lookup) a naopak (reverse)</w:t>
      </w:r>
    </w:p>
    <w:p w14:paraId="53957200" w14:textId="49B09D24" w:rsidR="00116429" w:rsidRPr="00116429" w:rsidRDefault="00116429" w:rsidP="0040334E">
      <w:pPr>
        <w:pStyle w:val="ListParagraph"/>
        <w:numPr>
          <w:ilvl w:val="0"/>
          <w:numId w:val="11"/>
        </w:numPr>
      </w:pPr>
      <w:r>
        <w:t>uvádza poštové servery (MX záznam) akceptujúce poštu pre danú doménu</w:t>
      </w:r>
    </w:p>
    <w:p w14:paraId="5FF37D10" w14:textId="631B39AE" w:rsidR="009D21FC" w:rsidRDefault="009D21FC" w:rsidP="009D21FC">
      <w:pPr>
        <w:pStyle w:val="2Nadpis"/>
      </w:pPr>
      <w:r>
        <w:t>XSS</w:t>
      </w:r>
    </w:p>
    <w:p w14:paraId="0FA25ECB" w14:textId="1CAAA72F" w:rsidR="009D21FC" w:rsidRDefault="009D21FC" w:rsidP="009D21FC">
      <w:pPr>
        <w:pStyle w:val="2Nadpis"/>
      </w:pPr>
      <w:r>
        <w:t>Symetricke a Asymetricke Sifrovanie</w:t>
      </w:r>
    </w:p>
    <w:p w14:paraId="2566FB7D" w14:textId="3CEEBF3A" w:rsidR="00CB3724" w:rsidRDefault="00CB3724" w:rsidP="00CB3724">
      <w:pPr>
        <w:pStyle w:val="3Nadpis"/>
      </w:pPr>
      <w:r>
        <w:t>Symetricke Sifrovanie</w:t>
      </w:r>
    </w:p>
    <w:p w14:paraId="13404C3C" w14:textId="77777777" w:rsidR="00CB3724" w:rsidRDefault="00CB3724" w:rsidP="00CB3724">
      <w:r>
        <w:tab/>
        <w:t>- sifrovanie a desifrovanie sa deje len pomocou jedneho kluca</w:t>
      </w:r>
    </w:p>
    <w:p w14:paraId="24B94C4D" w14:textId="7A65C226" w:rsidR="00CB3724" w:rsidRDefault="00CB3724" w:rsidP="00CB3724">
      <w:r>
        <w:tab/>
        <w:t>- sila algoritmu zavisi od dlzky kluca a schopnosti u</w:t>
      </w:r>
      <w:r>
        <w:t>chovat kluc na oboch stranach v</w:t>
      </w:r>
      <w:r>
        <w:t>bezpeci</w:t>
      </w:r>
    </w:p>
    <w:p w14:paraId="73B0E9C8" w14:textId="77777777" w:rsidR="00CB3724" w:rsidRDefault="00CB3724" w:rsidP="00CB3724">
      <w:r>
        <w:tab/>
        <w:t>- vyhodou je nizka vypoctova narocnost</w:t>
      </w:r>
    </w:p>
    <w:p w14:paraId="65058641" w14:textId="77777777" w:rsidR="00CB3724" w:rsidRDefault="00CB3724" w:rsidP="00CB3724">
      <w:r>
        <w:tab/>
        <w:t>- priklad DES, AES</w:t>
      </w:r>
    </w:p>
    <w:p w14:paraId="2CD61D8C" w14:textId="2D385382" w:rsidR="00CB3724" w:rsidRDefault="00CB3724" w:rsidP="00CB3724">
      <w:pPr>
        <w:pStyle w:val="3Nadpis"/>
      </w:pPr>
      <w:r>
        <w:t>Hashovacie funkcie</w:t>
      </w:r>
    </w:p>
    <w:p w14:paraId="1FFC5B55" w14:textId="77777777" w:rsidR="00CB3724" w:rsidRDefault="00CB3724" w:rsidP="00CB3724">
      <w:r>
        <w:tab/>
        <w:t>- hashovacia funkcia sluzi na kontrolu integrity dat</w:t>
      </w:r>
    </w:p>
    <w:p w14:paraId="2F489F0D" w14:textId="77777777" w:rsidR="00CB3724" w:rsidRDefault="00CB3724" w:rsidP="00CB3724">
      <w:r>
        <w:tab/>
        <w:t>- napriklad ci zasifrovana sprava a odsifrovana sprava su totzne</w:t>
      </w:r>
    </w:p>
    <w:p w14:paraId="100A8107" w14:textId="77777777" w:rsidR="00CB3724" w:rsidRDefault="00CB3724" w:rsidP="00CB3724">
      <w:r>
        <w:tab/>
        <w:t>- priklad MD5</w:t>
      </w:r>
    </w:p>
    <w:p w14:paraId="7AD44883" w14:textId="7E04B212" w:rsidR="00CB3724" w:rsidRPr="00CB3724" w:rsidRDefault="00CB3724" w:rsidP="00CB3724">
      <w:r>
        <w:tab/>
        <w:t>- hashovacia funkcia vracia sekvenciu znakov ktore sa navzajom porovnavaju</w:t>
      </w:r>
    </w:p>
    <w:p w14:paraId="21503269" w14:textId="4682F85F" w:rsidR="009D21FC" w:rsidRDefault="009D21FC" w:rsidP="009D21FC">
      <w:pPr>
        <w:pStyle w:val="2Nadpis"/>
      </w:pPr>
      <w:r>
        <w:t>Pretecenie Zasobnika – Buffer Overflow</w:t>
      </w:r>
    </w:p>
    <w:p w14:paraId="6D9523D7" w14:textId="6E86EC54" w:rsidR="00486BF5" w:rsidRDefault="00486BF5" w:rsidP="00486BF5">
      <w:pPr>
        <w:pStyle w:val="2Nadpis"/>
      </w:pPr>
      <w:r>
        <w:t>Security Modules</w:t>
      </w:r>
    </w:p>
    <w:p w14:paraId="15D35147" w14:textId="5A19EAA8" w:rsidR="00486BF5" w:rsidRPr="00486BF5" w:rsidRDefault="00486BF5" w:rsidP="00486BF5">
      <w:r>
        <w:t>Both are m</w:t>
      </w:r>
      <w:r w:rsidRPr="00486BF5">
        <w:t>ulti-</w:t>
      </w:r>
      <w:r>
        <w:t>l</w:t>
      </w:r>
      <w:r w:rsidRPr="00486BF5">
        <w:t>evel Lattice models and support both Read and Write functions;</w:t>
      </w:r>
    </w:p>
    <w:p w14:paraId="0D8CD2FD" w14:textId="17DAC5EB" w:rsidR="00486BF5" w:rsidRDefault="00486BF5" w:rsidP="00486BF5">
      <w:pPr>
        <w:pStyle w:val="3Nadpis"/>
      </w:pPr>
      <w:r>
        <w:t>Bella-La Padula</w:t>
      </w:r>
    </w:p>
    <w:p w14:paraId="72F34A73" w14:textId="54627F38" w:rsidR="00486BF5" w:rsidRDefault="00486BF5" w:rsidP="00486BF5">
      <w:r>
        <w:t>Confidentiality model, that’s concerning with keeping confidentiality data secure. Inflexible. Security Labels.</w:t>
      </w:r>
    </w:p>
    <w:p w14:paraId="3CBFA7AE" w14:textId="7B21D423" w:rsidR="00F94E4E" w:rsidRDefault="00F94E4E" w:rsidP="00486BF5">
      <w:r>
        <w:rPr>
          <w:noProof/>
          <w:lang w:val="en-US"/>
        </w:rPr>
        <w:drawing>
          <wp:inline distT="0" distB="0" distL="0" distR="0" wp14:anchorId="5BD42A0A" wp14:editId="45263EFE">
            <wp:extent cx="5579745" cy="299847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2998470"/>
                    </a:xfrm>
                    <a:prstGeom prst="rect">
                      <a:avLst/>
                    </a:prstGeom>
                  </pic:spPr>
                </pic:pic>
              </a:graphicData>
            </a:graphic>
          </wp:inline>
        </w:drawing>
      </w:r>
    </w:p>
    <w:p w14:paraId="166D405F" w14:textId="7F1F2CB3" w:rsidR="00F94E4E" w:rsidRPr="00486BF5" w:rsidRDefault="00F94E4E" w:rsidP="00486BF5">
      <w:r>
        <w:rPr>
          <w:noProof/>
          <w:lang w:val="en-US"/>
        </w:rPr>
        <w:drawing>
          <wp:inline distT="0" distB="0" distL="0" distR="0" wp14:anchorId="6A02DC31" wp14:editId="5591C5C7">
            <wp:extent cx="5579745" cy="28956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2895600"/>
                    </a:xfrm>
                    <a:prstGeom prst="rect">
                      <a:avLst/>
                    </a:prstGeom>
                  </pic:spPr>
                </pic:pic>
              </a:graphicData>
            </a:graphic>
          </wp:inline>
        </w:drawing>
      </w:r>
      <w:bookmarkStart w:id="6" w:name="_GoBack"/>
      <w:bookmarkEnd w:id="6"/>
    </w:p>
    <w:p w14:paraId="36989D64" w14:textId="68C89B1B" w:rsidR="00486BF5" w:rsidRDefault="00486BF5" w:rsidP="00486BF5">
      <w:pPr>
        <w:pStyle w:val="3Nadpis"/>
      </w:pPr>
      <w:r>
        <w:t>Biba</w:t>
      </w:r>
    </w:p>
    <w:p w14:paraId="61B75EC9" w14:textId="52BC1DE2" w:rsidR="00486BF5" w:rsidRDefault="00486BF5" w:rsidP="00486BF5">
      <w:r>
        <w:t>Integrity model.</w:t>
      </w:r>
    </w:p>
    <w:p w14:paraId="674B62C6" w14:textId="55B01E36" w:rsidR="00F94E4E" w:rsidRPr="00486BF5" w:rsidRDefault="00F94E4E" w:rsidP="00486BF5">
      <w:r>
        <w:rPr>
          <w:noProof/>
          <w:lang w:val="en-US"/>
        </w:rPr>
        <w:drawing>
          <wp:inline distT="0" distB="0" distL="0" distR="0" wp14:anchorId="6083EAA3" wp14:editId="399EA6AE">
            <wp:extent cx="5579745" cy="3041650"/>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3041650"/>
                    </a:xfrm>
                    <a:prstGeom prst="rect">
                      <a:avLst/>
                    </a:prstGeom>
                  </pic:spPr>
                </pic:pic>
              </a:graphicData>
            </a:graphic>
          </wp:inline>
        </w:drawing>
      </w:r>
    </w:p>
    <w:p w14:paraId="08C40BD8" w14:textId="7CE5B3CF" w:rsidR="00310F11" w:rsidRDefault="00310F11" w:rsidP="00310F11">
      <w:pPr>
        <w:pStyle w:val="1Nadpis"/>
      </w:pPr>
      <w:r>
        <w:t>Bonus</w:t>
      </w:r>
    </w:p>
    <w:p w14:paraId="640708B3" w14:textId="34392A19" w:rsidR="00310F11" w:rsidRPr="00310F11" w:rsidRDefault="00310F11" w:rsidP="00310F11">
      <w:pPr>
        <w:pStyle w:val="2Nadpis"/>
      </w:pPr>
      <w:r>
        <w:t>URL shortener (goo.gl, tinyurl...)</w:t>
      </w:r>
    </w:p>
    <w:p w14:paraId="6F509414" w14:textId="77777777" w:rsidR="006E3F3C" w:rsidRPr="006E3F3C" w:rsidRDefault="006E3F3C" w:rsidP="006E3F3C"/>
    <w:sectPr w:rsidR="006E3F3C" w:rsidRPr="006E3F3C" w:rsidSect="00764113">
      <w:headerReference w:type="default" r:id="rId11"/>
      <w:footerReference w:type="default" r:id="rId12"/>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0517B0" w14:textId="77777777" w:rsidR="0040334E" w:rsidRDefault="0040334E" w:rsidP="00DB0F9F">
      <w:pPr>
        <w:spacing w:after="0" w:line="240" w:lineRule="auto"/>
      </w:pPr>
      <w:r>
        <w:separator/>
      </w:r>
    </w:p>
  </w:endnote>
  <w:endnote w:type="continuationSeparator" w:id="0">
    <w:p w14:paraId="6938ECAD" w14:textId="77777777" w:rsidR="0040334E" w:rsidRDefault="0040334E"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Footer"/>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F94E4E">
          <w:rPr>
            <w:noProof/>
          </w:rPr>
          <w:t>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2158B1" w14:textId="77777777" w:rsidR="0040334E" w:rsidRDefault="0040334E" w:rsidP="00DB0F9F">
      <w:pPr>
        <w:spacing w:after="0" w:line="240" w:lineRule="auto"/>
      </w:pPr>
      <w:r>
        <w:separator/>
      </w:r>
    </w:p>
  </w:footnote>
  <w:footnote w:type="continuationSeparator" w:id="0">
    <w:p w14:paraId="2C931F1F" w14:textId="77777777" w:rsidR="0040334E" w:rsidRDefault="0040334E"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Header"/>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2773C83"/>
    <w:multiLevelType w:val="hybridMultilevel"/>
    <w:tmpl w:val="36884CE2"/>
    <w:lvl w:ilvl="0" w:tplc="04090001">
      <w:start w:val="1"/>
      <w:numFmt w:val="bullet"/>
      <w:lvlText w:val=""/>
      <w:lvlJc w:val="left"/>
      <w:pPr>
        <w:ind w:left="360" w:hanging="360"/>
      </w:pPr>
      <w:rPr>
        <w:rFonts w:ascii="Symbol" w:hAnsi="Symbol" w:hint="default"/>
      </w:rPr>
    </w:lvl>
    <w:lvl w:ilvl="1" w:tplc="ED321F30">
      <w:numFmt w:val="bullet"/>
      <w:lvlText w:val="-"/>
      <w:lvlJc w:val="left"/>
      <w:pPr>
        <w:ind w:left="1080" w:hanging="360"/>
      </w:pPr>
      <w:rPr>
        <w:rFonts w:ascii="Calibri" w:eastAsiaTheme="minorHAnsi" w:hAnsi="Calibri" w:cs="Calibri"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55001EE"/>
    <w:multiLevelType w:val="hybridMultilevel"/>
    <w:tmpl w:val="8A7E6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A20EC1"/>
    <w:multiLevelType w:val="hybridMultilevel"/>
    <w:tmpl w:val="84FC5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D20D32"/>
    <w:multiLevelType w:val="hybridMultilevel"/>
    <w:tmpl w:val="AE1AC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043FA7"/>
    <w:multiLevelType w:val="hybridMultilevel"/>
    <w:tmpl w:val="5CB63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243011"/>
    <w:multiLevelType w:val="hybridMultilevel"/>
    <w:tmpl w:val="EF30BEB6"/>
    <w:lvl w:ilvl="0" w:tplc="0409000F">
      <w:start w:val="1"/>
      <w:numFmt w:val="decimal"/>
      <w:lvlText w:val="%1."/>
      <w:lvlJc w:val="left"/>
      <w:pPr>
        <w:ind w:left="720" w:hanging="360"/>
      </w:pPr>
    </w:lvl>
    <w:lvl w:ilvl="1" w:tplc="ED321F30">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67872A4"/>
    <w:multiLevelType w:val="hybridMultilevel"/>
    <w:tmpl w:val="A0009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A151121"/>
    <w:multiLevelType w:val="hybridMultilevel"/>
    <w:tmpl w:val="99DE4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2576846"/>
    <w:multiLevelType w:val="hybridMultilevel"/>
    <w:tmpl w:val="4418C5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C46039A">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10"/>
  </w:num>
  <w:num w:numId="4">
    <w:abstractNumId w:val="8"/>
  </w:num>
  <w:num w:numId="5">
    <w:abstractNumId w:val="2"/>
  </w:num>
  <w:num w:numId="6">
    <w:abstractNumId w:val="9"/>
  </w:num>
  <w:num w:numId="7">
    <w:abstractNumId w:val="3"/>
  </w:num>
  <w:num w:numId="8">
    <w:abstractNumId w:val="5"/>
  </w:num>
  <w:num w:numId="9">
    <w:abstractNumId w:val="4"/>
  </w:num>
  <w:num w:numId="10">
    <w:abstractNumId w:val="6"/>
  </w:num>
  <w:num w:numId="11">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20C38"/>
    <w:rsid w:val="000345FC"/>
    <w:rsid w:val="00054E4C"/>
    <w:rsid w:val="00063BEC"/>
    <w:rsid w:val="00077F00"/>
    <w:rsid w:val="00084EDD"/>
    <w:rsid w:val="000862F0"/>
    <w:rsid w:val="000872F8"/>
    <w:rsid w:val="00095EF3"/>
    <w:rsid w:val="000A081A"/>
    <w:rsid w:val="000A1E6B"/>
    <w:rsid w:val="000B7F14"/>
    <w:rsid w:val="000D2113"/>
    <w:rsid w:val="000F7405"/>
    <w:rsid w:val="00111444"/>
    <w:rsid w:val="00116429"/>
    <w:rsid w:val="001408AD"/>
    <w:rsid w:val="0015321A"/>
    <w:rsid w:val="00155BC3"/>
    <w:rsid w:val="00162542"/>
    <w:rsid w:val="001717F7"/>
    <w:rsid w:val="001831AE"/>
    <w:rsid w:val="00184A5A"/>
    <w:rsid w:val="001B24EE"/>
    <w:rsid w:val="001B4B57"/>
    <w:rsid w:val="001B668D"/>
    <w:rsid w:val="001C1C9E"/>
    <w:rsid w:val="001D3477"/>
    <w:rsid w:val="001D4421"/>
    <w:rsid w:val="001E3214"/>
    <w:rsid w:val="001F79A8"/>
    <w:rsid w:val="0023772E"/>
    <w:rsid w:val="0024688D"/>
    <w:rsid w:val="00257AE2"/>
    <w:rsid w:val="00270640"/>
    <w:rsid w:val="002761D0"/>
    <w:rsid w:val="00281A87"/>
    <w:rsid w:val="0029509B"/>
    <w:rsid w:val="002A5F83"/>
    <w:rsid w:val="002A61BD"/>
    <w:rsid w:val="002A678D"/>
    <w:rsid w:val="002C5CE0"/>
    <w:rsid w:val="002D4D5E"/>
    <w:rsid w:val="002E1AA1"/>
    <w:rsid w:val="002E5583"/>
    <w:rsid w:val="002E7027"/>
    <w:rsid w:val="002F3714"/>
    <w:rsid w:val="0030444E"/>
    <w:rsid w:val="003109AC"/>
    <w:rsid w:val="00310F11"/>
    <w:rsid w:val="00323B29"/>
    <w:rsid w:val="00327876"/>
    <w:rsid w:val="00332437"/>
    <w:rsid w:val="00345961"/>
    <w:rsid w:val="00350E2B"/>
    <w:rsid w:val="0035287C"/>
    <w:rsid w:val="00356E19"/>
    <w:rsid w:val="00357147"/>
    <w:rsid w:val="00360FEC"/>
    <w:rsid w:val="0036150B"/>
    <w:rsid w:val="00362275"/>
    <w:rsid w:val="00366542"/>
    <w:rsid w:val="00392A14"/>
    <w:rsid w:val="00395737"/>
    <w:rsid w:val="003B4B8E"/>
    <w:rsid w:val="003E13DF"/>
    <w:rsid w:val="003E6916"/>
    <w:rsid w:val="0040334E"/>
    <w:rsid w:val="00403A15"/>
    <w:rsid w:val="00404BB3"/>
    <w:rsid w:val="00410E60"/>
    <w:rsid w:val="0044799C"/>
    <w:rsid w:val="0045007E"/>
    <w:rsid w:val="00452D04"/>
    <w:rsid w:val="004606E6"/>
    <w:rsid w:val="00462E9D"/>
    <w:rsid w:val="00477739"/>
    <w:rsid w:val="00486BF5"/>
    <w:rsid w:val="00494150"/>
    <w:rsid w:val="004A5B1E"/>
    <w:rsid w:val="004A7C73"/>
    <w:rsid w:val="004E150A"/>
    <w:rsid w:val="004E7B04"/>
    <w:rsid w:val="004F6A2E"/>
    <w:rsid w:val="00500FD3"/>
    <w:rsid w:val="00505223"/>
    <w:rsid w:val="005206AD"/>
    <w:rsid w:val="00533774"/>
    <w:rsid w:val="00537F56"/>
    <w:rsid w:val="00554BAD"/>
    <w:rsid w:val="00560197"/>
    <w:rsid w:val="00561425"/>
    <w:rsid w:val="00571686"/>
    <w:rsid w:val="00571D55"/>
    <w:rsid w:val="005812F6"/>
    <w:rsid w:val="00591260"/>
    <w:rsid w:val="005A2A3B"/>
    <w:rsid w:val="005D28F2"/>
    <w:rsid w:val="005E4D30"/>
    <w:rsid w:val="005F37AA"/>
    <w:rsid w:val="00610F0C"/>
    <w:rsid w:val="00613D72"/>
    <w:rsid w:val="00624C7A"/>
    <w:rsid w:val="00663439"/>
    <w:rsid w:val="00671971"/>
    <w:rsid w:val="0067385A"/>
    <w:rsid w:val="00677380"/>
    <w:rsid w:val="00682F96"/>
    <w:rsid w:val="0069647C"/>
    <w:rsid w:val="006A0DAF"/>
    <w:rsid w:val="006A2F8A"/>
    <w:rsid w:val="006B0F02"/>
    <w:rsid w:val="006B3177"/>
    <w:rsid w:val="006B3B68"/>
    <w:rsid w:val="006B70EF"/>
    <w:rsid w:val="006C1C17"/>
    <w:rsid w:val="006C5E59"/>
    <w:rsid w:val="006D33E6"/>
    <w:rsid w:val="006D640E"/>
    <w:rsid w:val="006E3F3C"/>
    <w:rsid w:val="00702CD0"/>
    <w:rsid w:val="007206AB"/>
    <w:rsid w:val="00727E4E"/>
    <w:rsid w:val="00730F96"/>
    <w:rsid w:val="0073123B"/>
    <w:rsid w:val="0073615F"/>
    <w:rsid w:val="0073795A"/>
    <w:rsid w:val="007613A2"/>
    <w:rsid w:val="00764113"/>
    <w:rsid w:val="00770925"/>
    <w:rsid w:val="0077204C"/>
    <w:rsid w:val="0077530D"/>
    <w:rsid w:val="00782BCC"/>
    <w:rsid w:val="00797824"/>
    <w:rsid w:val="007B1F8D"/>
    <w:rsid w:val="007E0ADE"/>
    <w:rsid w:val="007E124B"/>
    <w:rsid w:val="007E30D0"/>
    <w:rsid w:val="007E3FDB"/>
    <w:rsid w:val="007F0BB1"/>
    <w:rsid w:val="007F1DA3"/>
    <w:rsid w:val="007F2BB8"/>
    <w:rsid w:val="007F3F50"/>
    <w:rsid w:val="007F4D15"/>
    <w:rsid w:val="00802A19"/>
    <w:rsid w:val="00810883"/>
    <w:rsid w:val="00812232"/>
    <w:rsid w:val="0085199C"/>
    <w:rsid w:val="00857202"/>
    <w:rsid w:val="008607A2"/>
    <w:rsid w:val="00886638"/>
    <w:rsid w:val="008A6CE2"/>
    <w:rsid w:val="008B5299"/>
    <w:rsid w:val="008C1FEA"/>
    <w:rsid w:val="008C5759"/>
    <w:rsid w:val="008C7B8E"/>
    <w:rsid w:val="008E123B"/>
    <w:rsid w:val="008E19F2"/>
    <w:rsid w:val="008E5B50"/>
    <w:rsid w:val="008F1ED2"/>
    <w:rsid w:val="00903316"/>
    <w:rsid w:val="00910AE0"/>
    <w:rsid w:val="00924515"/>
    <w:rsid w:val="00927F71"/>
    <w:rsid w:val="0093153A"/>
    <w:rsid w:val="00936723"/>
    <w:rsid w:val="00941801"/>
    <w:rsid w:val="0094524C"/>
    <w:rsid w:val="0094705F"/>
    <w:rsid w:val="0096754D"/>
    <w:rsid w:val="0097005B"/>
    <w:rsid w:val="00971BA6"/>
    <w:rsid w:val="00973CBA"/>
    <w:rsid w:val="00980C3D"/>
    <w:rsid w:val="009C2AC1"/>
    <w:rsid w:val="009C79BA"/>
    <w:rsid w:val="009D01DD"/>
    <w:rsid w:val="009D21FC"/>
    <w:rsid w:val="009E2CD9"/>
    <w:rsid w:val="00A14CD1"/>
    <w:rsid w:val="00A20900"/>
    <w:rsid w:val="00A3061D"/>
    <w:rsid w:val="00A400C4"/>
    <w:rsid w:val="00A46DE6"/>
    <w:rsid w:val="00A47984"/>
    <w:rsid w:val="00A56799"/>
    <w:rsid w:val="00A76B82"/>
    <w:rsid w:val="00A76F42"/>
    <w:rsid w:val="00A829D8"/>
    <w:rsid w:val="00A83075"/>
    <w:rsid w:val="00A83B1F"/>
    <w:rsid w:val="00A87772"/>
    <w:rsid w:val="00A90107"/>
    <w:rsid w:val="00AB4BC5"/>
    <w:rsid w:val="00AC4428"/>
    <w:rsid w:val="00AD07A5"/>
    <w:rsid w:val="00AD1DD3"/>
    <w:rsid w:val="00B102B8"/>
    <w:rsid w:val="00B10708"/>
    <w:rsid w:val="00B122B1"/>
    <w:rsid w:val="00B13F89"/>
    <w:rsid w:val="00B1550A"/>
    <w:rsid w:val="00B22DBB"/>
    <w:rsid w:val="00B45252"/>
    <w:rsid w:val="00B51772"/>
    <w:rsid w:val="00B70FAF"/>
    <w:rsid w:val="00B71356"/>
    <w:rsid w:val="00B751A7"/>
    <w:rsid w:val="00B86A00"/>
    <w:rsid w:val="00B87236"/>
    <w:rsid w:val="00B91A0E"/>
    <w:rsid w:val="00B9219E"/>
    <w:rsid w:val="00B97786"/>
    <w:rsid w:val="00BD6100"/>
    <w:rsid w:val="00BF0896"/>
    <w:rsid w:val="00BF1808"/>
    <w:rsid w:val="00C0689A"/>
    <w:rsid w:val="00C26318"/>
    <w:rsid w:val="00C27413"/>
    <w:rsid w:val="00C277C6"/>
    <w:rsid w:val="00C37CFA"/>
    <w:rsid w:val="00C446A1"/>
    <w:rsid w:val="00C543F3"/>
    <w:rsid w:val="00C745E5"/>
    <w:rsid w:val="00C94BC5"/>
    <w:rsid w:val="00CA50E7"/>
    <w:rsid w:val="00CB3724"/>
    <w:rsid w:val="00CC64A4"/>
    <w:rsid w:val="00CD0FD7"/>
    <w:rsid w:val="00CE6176"/>
    <w:rsid w:val="00CE783C"/>
    <w:rsid w:val="00CF4E8E"/>
    <w:rsid w:val="00CF6DF6"/>
    <w:rsid w:val="00CF78B1"/>
    <w:rsid w:val="00D31A9E"/>
    <w:rsid w:val="00D31F32"/>
    <w:rsid w:val="00D353B3"/>
    <w:rsid w:val="00D47576"/>
    <w:rsid w:val="00D56F46"/>
    <w:rsid w:val="00D7231B"/>
    <w:rsid w:val="00D72AA4"/>
    <w:rsid w:val="00D7431B"/>
    <w:rsid w:val="00D90BFE"/>
    <w:rsid w:val="00D91E98"/>
    <w:rsid w:val="00DB0F9F"/>
    <w:rsid w:val="00DB2BCB"/>
    <w:rsid w:val="00DD0F7E"/>
    <w:rsid w:val="00DE1E37"/>
    <w:rsid w:val="00DF2CAF"/>
    <w:rsid w:val="00E15173"/>
    <w:rsid w:val="00E16E36"/>
    <w:rsid w:val="00E267CE"/>
    <w:rsid w:val="00E40380"/>
    <w:rsid w:val="00E4089E"/>
    <w:rsid w:val="00E84E48"/>
    <w:rsid w:val="00E86704"/>
    <w:rsid w:val="00EC3DFD"/>
    <w:rsid w:val="00EC426E"/>
    <w:rsid w:val="00ED2A43"/>
    <w:rsid w:val="00EE0FB0"/>
    <w:rsid w:val="00EF01FF"/>
    <w:rsid w:val="00F178F8"/>
    <w:rsid w:val="00F36312"/>
    <w:rsid w:val="00F378E2"/>
    <w:rsid w:val="00F54EEC"/>
    <w:rsid w:val="00F647F5"/>
    <w:rsid w:val="00F833E5"/>
    <w:rsid w:val="00F94E4E"/>
    <w:rsid w:val="00FA7F8E"/>
    <w:rsid w:val="00FC1B4D"/>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30D"/>
    <w:pPr>
      <w:spacing w:line="360" w:lineRule="auto"/>
    </w:pPr>
  </w:style>
  <w:style w:type="paragraph" w:styleId="Heading1">
    <w:name w:val="heading 1"/>
    <w:basedOn w:val="Normal"/>
    <w:next w:val="Normal"/>
    <w:link w:val="Heading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E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F1ED2"/>
    <w:rPr>
      <w:rFonts w:asciiTheme="majorHAnsi" w:eastAsiaTheme="majorEastAsia" w:hAnsiTheme="majorHAnsi" w:cstheme="majorBidi"/>
      <w:b/>
      <w:sz w:val="26"/>
      <w:szCs w:val="26"/>
    </w:rPr>
  </w:style>
  <w:style w:type="paragraph" w:styleId="ListParagraph">
    <w:name w:val="List Paragraph"/>
    <w:basedOn w:val="Normal"/>
    <w:uiPriority w:val="34"/>
    <w:qFormat/>
    <w:rsid w:val="004E7B04"/>
    <w:pPr>
      <w:ind w:left="720"/>
      <w:contextualSpacing/>
    </w:pPr>
  </w:style>
  <w:style w:type="paragraph" w:customStyle="1" w:styleId="2Nadpis">
    <w:name w:val="2. Nadpis"/>
    <w:basedOn w:val="Heading2"/>
    <w:next w:val="Normal"/>
    <w:link w:val="2NadpisChar"/>
    <w:qFormat/>
    <w:rsid w:val="004E7B04"/>
    <w:pPr>
      <w:numPr>
        <w:ilvl w:val="1"/>
        <w:numId w:val="1"/>
      </w:numPr>
    </w:pPr>
  </w:style>
  <w:style w:type="paragraph" w:customStyle="1" w:styleId="1Nadpis">
    <w:name w:val="1. Nadpis"/>
    <w:basedOn w:val="Heading1"/>
    <w:next w:val="Normal"/>
    <w:link w:val="1NadpisChar"/>
    <w:qFormat/>
    <w:rsid w:val="00281A87"/>
    <w:pPr>
      <w:pageBreakBefore/>
      <w:numPr>
        <w:numId w:val="1"/>
      </w:numPr>
    </w:pPr>
  </w:style>
  <w:style w:type="character" w:customStyle="1" w:styleId="2NadpisChar">
    <w:name w:val="2. Nadpis Char"/>
    <w:basedOn w:val="Heading2Char"/>
    <w:link w:val="2Nadpis"/>
    <w:rsid w:val="004E7B0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Heading1Char"/>
    <w:link w:val="1Nadpis"/>
    <w:rsid w:val="00281A87"/>
    <w:rPr>
      <w:rFonts w:asciiTheme="majorHAnsi" w:eastAsiaTheme="majorEastAsia" w:hAnsiTheme="majorHAnsi" w:cstheme="majorBidi"/>
      <w:b/>
      <w:sz w:val="32"/>
      <w:szCs w:val="32"/>
    </w:rPr>
  </w:style>
  <w:style w:type="paragraph" w:customStyle="1" w:styleId="3Nadpis">
    <w:name w:val="3. Nadpis"/>
    <w:basedOn w:val="Heading3"/>
    <w:next w:val="Normal"/>
    <w:link w:val="3NadpisChar"/>
    <w:qFormat/>
    <w:rsid w:val="004E7B04"/>
    <w:pPr>
      <w:numPr>
        <w:ilvl w:val="2"/>
        <w:numId w:val="1"/>
      </w:numPr>
    </w:pPr>
    <w:rPr>
      <w:b/>
      <w:color w:val="auto"/>
    </w:rPr>
  </w:style>
  <w:style w:type="character" w:customStyle="1" w:styleId="Heading4Char">
    <w:name w:val="Heading 4 Char"/>
    <w:basedOn w:val="DefaultParagraphFont"/>
    <w:link w:val="Heading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Heading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Heading4"/>
    <w:next w:val="Normal"/>
    <w:link w:val="4NadpisChar"/>
    <w:qFormat/>
    <w:rsid w:val="0077530D"/>
    <w:pPr>
      <w:numPr>
        <w:ilvl w:val="3"/>
        <w:numId w:val="1"/>
      </w:numPr>
    </w:pPr>
    <w:rPr>
      <w:b/>
      <w:i w:val="0"/>
      <w:color w:val="auto"/>
    </w:rPr>
  </w:style>
  <w:style w:type="table" w:styleId="TableGrid">
    <w:name w:val="Table Grid"/>
    <w:basedOn w:val="TableNormal"/>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Heading4Char"/>
    <w:link w:val="4Nadpis"/>
    <w:rsid w:val="0077530D"/>
    <w:rPr>
      <w:rFonts w:asciiTheme="majorHAnsi" w:eastAsiaTheme="majorEastAsia" w:hAnsiTheme="majorHAnsi" w:cstheme="majorBidi"/>
      <w:b/>
      <w:i w:val="0"/>
      <w:iCs/>
      <w:color w:val="2E74B5" w:themeColor="accent1" w:themeShade="BF"/>
    </w:rPr>
  </w:style>
  <w:style w:type="paragraph" w:styleId="BalloonText">
    <w:name w:val="Balloon Text"/>
    <w:basedOn w:val="Normal"/>
    <w:link w:val="BalloonTextChar"/>
    <w:uiPriority w:val="99"/>
    <w:semiHidden/>
    <w:unhideWhenUsed/>
    <w:rsid w:val="00A30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61D"/>
    <w:rPr>
      <w:rFonts w:ascii="Segoe UI" w:hAnsi="Segoe UI" w:cs="Segoe UI"/>
      <w:sz w:val="18"/>
      <w:szCs w:val="18"/>
    </w:rPr>
  </w:style>
  <w:style w:type="paragraph" w:styleId="TOCHeading">
    <w:name w:val="TOC Heading"/>
    <w:basedOn w:val="Heading1"/>
    <w:next w:val="Normal"/>
    <w:uiPriority w:val="39"/>
    <w:unhideWhenUsed/>
    <w:qFormat/>
    <w:rsid w:val="00DB0F9F"/>
    <w:pPr>
      <w:spacing w:line="259" w:lineRule="auto"/>
      <w:outlineLvl w:val="9"/>
    </w:pPr>
    <w:rPr>
      <w:b w:val="0"/>
      <w:color w:val="2E74B5" w:themeColor="accent1" w:themeShade="BF"/>
      <w:lang w:eastAsia="sk-SK"/>
    </w:rPr>
  </w:style>
  <w:style w:type="paragraph" w:styleId="TOC1">
    <w:name w:val="toc 1"/>
    <w:basedOn w:val="Normal"/>
    <w:next w:val="Normal"/>
    <w:autoRedefine/>
    <w:uiPriority w:val="39"/>
    <w:unhideWhenUsed/>
    <w:rsid w:val="00A20900"/>
    <w:pPr>
      <w:tabs>
        <w:tab w:val="left" w:pos="440"/>
        <w:tab w:val="right" w:leader="dot" w:pos="8777"/>
      </w:tabs>
      <w:spacing w:after="100"/>
    </w:pPr>
  </w:style>
  <w:style w:type="paragraph" w:styleId="TOC2">
    <w:name w:val="toc 2"/>
    <w:basedOn w:val="Normal"/>
    <w:next w:val="Normal"/>
    <w:autoRedefine/>
    <w:uiPriority w:val="39"/>
    <w:unhideWhenUsed/>
    <w:rsid w:val="00DB0F9F"/>
    <w:pPr>
      <w:spacing w:after="100"/>
      <w:ind w:left="220"/>
    </w:pPr>
  </w:style>
  <w:style w:type="paragraph" w:styleId="TOC3">
    <w:name w:val="toc 3"/>
    <w:basedOn w:val="Normal"/>
    <w:next w:val="Normal"/>
    <w:autoRedefine/>
    <w:uiPriority w:val="39"/>
    <w:unhideWhenUsed/>
    <w:rsid w:val="00DB0F9F"/>
    <w:pPr>
      <w:spacing w:after="100"/>
      <w:ind w:left="440"/>
    </w:pPr>
  </w:style>
  <w:style w:type="character" w:styleId="Hyperlink">
    <w:name w:val="Hyperlink"/>
    <w:basedOn w:val="DefaultParagraphFont"/>
    <w:uiPriority w:val="99"/>
    <w:unhideWhenUsed/>
    <w:rsid w:val="00DB0F9F"/>
    <w:rPr>
      <w:color w:val="0563C1" w:themeColor="hyperlink"/>
      <w:u w:val="single"/>
    </w:rPr>
  </w:style>
  <w:style w:type="paragraph" w:styleId="Header">
    <w:name w:val="header"/>
    <w:basedOn w:val="Normal"/>
    <w:link w:val="HeaderChar"/>
    <w:uiPriority w:val="99"/>
    <w:unhideWhenUsed/>
    <w:rsid w:val="00DB0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0F9F"/>
  </w:style>
  <w:style w:type="paragraph" w:styleId="Footer">
    <w:name w:val="footer"/>
    <w:basedOn w:val="Normal"/>
    <w:link w:val="FooterChar"/>
    <w:uiPriority w:val="99"/>
    <w:unhideWhenUsed/>
    <w:rsid w:val="00DB0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0F9F"/>
  </w:style>
  <w:style w:type="paragraph" w:styleId="Caption">
    <w:name w:val="caption"/>
    <w:basedOn w:val="Normal"/>
    <w:next w:val="Normal"/>
    <w:uiPriority w:val="35"/>
    <w:unhideWhenUsed/>
    <w:qFormat/>
    <w:rsid w:val="00A83B1F"/>
    <w:pPr>
      <w:spacing w:after="200" w:line="240" w:lineRule="auto"/>
      <w:jc w:val="center"/>
    </w:pPr>
    <w:rPr>
      <w:iCs/>
      <w:szCs w:val="18"/>
    </w:rPr>
  </w:style>
  <w:style w:type="paragraph" w:styleId="TableofFigures">
    <w:name w:val="table of figures"/>
    <w:basedOn w:val="Normal"/>
    <w:next w:val="Normal"/>
    <w:uiPriority w:val="99"/>
    <w:unhideWhenUsed/>
    <w:rsid w:val="001F79A8"/>
    <w:pPr>
      <w:spacing w:after="0"/>
    </w:pPr>
  </w:style>
  <w:style w:type="character" w:customStyle="1" w:styleId="st">
    <w:name w:val="st"/>
    <w:basedOn w:val="DefaultParagraphFont"/>
    <w:rsid w:val="000345FC"/>
  </w:style>
  <w:style w:type="paragraph" w:styleId="Bibliography">
    <w:name w:val="Bibliography"/>
    <w:basedOn w:val="Normal"/>
    <w:next w:val="Normal"/>
    <w:uiPriority w:val="37"/>
    <w:unhideWhenUsed/>
    <w:rsid w:val="0030444E"/>
  </w:style>
  <w:style w:type="paragraph" w:customStyle="1" w:styleId="ZoznamLiteratury">
    <w:name w:val="Zoznam Literatury"/>
    <w:basedOn w:val="Norma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CommentReference">
    <w:name w:val="annotation reference"/>
    <w:basedOn w:val="DefaultParagraphFont"/>
    <w:semiHidden/>
    <w:unhideWhenUsed/>
    <w:rsid w:val="005D28F2"/>
    <w:rPr>
      <w:sz w:val="16"/>
      <w:szCs w:val="16"/>
    </w:rPr>
  </w:style>
  <w:style w:type="paragraph" w:styleId="CommentText">
    <w:name w:val="annotation text"/>
    <w:basedOn w:val="Normal"/>
    <w:link w:val="CommentTextChar"/>
    <w:semiHidden/>
    <w:unhideWhenUsed/>
    <w:rsid w:val="005D28F2"/>
    <w:pPr>
      <w:spacing w:line="240" w:lineRule="auto"/>
    </w:pPr>
    <w:rPr>
      <w:sz w:val="20"/>
      <w:szCs w:val="20"/>
    </w:rPr>
  </w:style>
  <w:style w:type="character" w:customStyle="1" w:styleId="CommentTextChar">
    <w:name w:val="Comment Text Char"/>
    <w:basedOn w:val="DefaultParagraphFont"/>
    <w:link w:val="CommentText"/>
    <w:uiPriority w:val="99"/>
    <w:semiHidden/>
    <w:rsid w:val="005D28F2"/>
    <w:rPr>
      <w:sz w:val="20"/>
      <w:szCs w:val="20"/>
    </w:rPr>
  </w:style>
  <w:style w:type="paragraph" w:styleId="CommentSubject">
    <w:name w:val="annotation subject"/>
    <w:basedOn w:val="CommentText"/>
    <w:next w:val="CommentText"/>
    <w:link w:val="CommentSubjectChar"/>
    <w:uiPriority w:val="99"/>
    <w:semiHidden/>
    <w:unhideWhenUsed/>
    <w:rsid w:val="005D28F2"/>
    <w:rPr>
      <w:b/>
      <w:bCs/>
    </w:rPr>
  </w:style>
  <w:style w:type="character" w:customStyle="1" w:styleId="CommentSubjectChar">
    <w:name w:val="Comment Subject Char"/>
    <w:basedOn w:val="CommentTextChar"/>
    <w:link w:val="CommentSubject"/>
    <w:uiPriority w:val="99"/>
    <w:semiHidden/>
    <w:rsid w:val="005D28F2"/>
    <w:rPr>
      <w:b/>
      <w:bCs/>
      <w:sz w:val="20"/>
      <w:szCs w:val="20"/>
    </w:rPr>
  </w:style>
  <w:style w:type="character" w:styleId="Emphasis">
    <w:name w:val="Emphasis"/>
    <w:basedOn w:val="DefaultParagraphFont"/>
    <w:uiPriority w:val="20"/>
    <w:qFormat/>
    <w:rsid w:val="007F1DA3"/>
    <w:rPr>
      <w:i/>
      <w:iCs/>
    </w:rPr>
  </w:style>
  <w:style w:type="character" w:styleId="FollowedHyperlink">
    <w:name w:val="FollowedHyperlink"/>
    <w:basedOn w:val="DefaultParagraphFont"/>
    <w:uiPriority w:val="99"/>
    <w:semiHidden/>
    <w:unhideWhenUsed/>
    <w:rsid w:val="00DD0F7E"/>
    <w:rPr>
      <w:color w:val="954F72" w:themeColor="followedHyperlink"/>
      <w:u w:val="single"/>
    </w:rPr>
  </w:style>
  <w:style w:type="paragraph" w:styleId="HTMLPreformatted">
    <w:name w:val="HTML Preformatted"/>
    <w:basedOn w:val="Normal"/>
    <w:link w:val="HTMLPreformatted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6D9BC6BD-3137-4456-996F-187C8A922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3064</TotalTime>
  <Pages>10</Pages>
  <Words>1532</Words>
  <Characters>8351</Characters>
  <Application>Microsoft Office Word</Application>
  <DocSecurity>0</DocSecurity>
  <Lines>189</Lines>
  <Paragraphs>123</Paragraphs>
  <ScaleCrop>false</ScaleCrop>
  <HeadingPairs>
    <vt:vector size="8" baseType="variant">
      <vt:variant>
        <vt:lpstr>Title</vt:lpstr>
      </vt:variant>
      <vt:variant>
        <vt:i4>1</vt:i4>
      </vt:variant>
      <vt:variant>
        <vt:lpstr>Headings</vt:lpstr>
      </vt:variant>
      <vt:variant>
        <vt:i4>6</vt:i4>
      </vt:variant>
      <vt:variant>
        <vt:lpstr>Titel</vt:lpstr>
      </vt:variant>
      <vt:variant>
        <vt:i4>1</vt:i4>
      </vt:variant>
      <vt:variant>
        <vt:lpstr>Názov</vt:lpstr>
      </vt:variant>
      <vt:variant>
        <vt:i4>1</vt:i4>
      </vt:variant>
    </vt:vector>
  </HeadingPairs>
  <TitlesOfParts>
    <vt:vector size="9" baseType="lpstr">
      <vt:lpstr/>
      <vt:lpstr>Termin 1</vt:lpstr>
      <vt:lpstr>    Zakladne vlastnosti bezpecnosti</vt:lpstr>
      <vt:lpstr>    Elektronicky podpis</vt:lpstr>
      <vt:lpstr>        Digitalny podpis</vt:lpstr>
      <vt:lpstr>        SSL</vt:lpstr>
      <vt:lpstr>    Email – Elektronicka posta</vt:lpstr>
      <vt:lpstr/>
      <vt:lpstr/>
    </vt:vector>
  </TitlesOfParts>
  <Company/>
  <LinksUpToDate>false</LinksUpToDate>
  <CharactersWithSpaces>9816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Barto, Norbert</cp:lastModifiedBy>
  <cp:revision>56</cp:revision>
  <cp:lastPrinted>2014-03-17T12:58:00Z</cp:lastPrinted>
  <dcterms:created xsi:type="dcterms:W3CDTF">2019-01-07T11:52:00Z</dcterms:created>
  <dcterms:modified xsi:type="dcterms:W3CDTF">2020-01-23T16:37:00Z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