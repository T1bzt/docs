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D2926D" w14:textId="0730021D" w:rsidR="00136CAF" w:rsidRDefault="00136CAF" w:rsidP="00136CAF">
      <w:pPr>
        <w:pStyle w:val="1Nadpis"/>
        <w:rPr>
          <w:lang w:val="en-US"/>
        </w:rPr>
      </w:pPr>
      <w:r>
        <w:rPr>
          <w:lang w:val="en-US"/>
        </w:rPr>
        <w:t>Beginner</w:t>
      </w:r>
    </w:p>
    <w:p w14:paraId="5345D43B" w14:textId="38EBC169" w:rsidR="00AA7AD3" w:rsidRPr="00AA7AD3" w:rsidRDefault="00AA7AD3" w:rsidP="00D62735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What is Python</w:t>
      </w:r>
    </w:p>
    <w:p w14:paraId="0FAD6115" w14:textId="3859A8CD" w:rsidR="00D62735" w:rsidRPr="00AA7AD3" w:rsidRDefault="00AA7AD3" w:rsidP="00AA11A8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Python2 vs Python3</w:t>
      </w:r>
    </w:p>
    <w:p w14:paraId="2B5BAE6B" w14:textId="5E1FE86F" w:rsidR="00D62735" w:rsidRDefault="00AA7AD3" w:rsidP="00AA11A8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AA7AD3">
        <w:rPr>
          <w:lang w:val="en-US"/>
        </w:rPr>
        <w:t>P</w:t>
      </w:r>
      <w:r w:rsidR="00D62735" w:rsidRPr="00AA7AD3">
        <w:rPr>
          <w:lang w:val="en-US"/>
        </w:rPr>
        <w:t>ip</w:t>
      </w:r>
    </w:p>
    <w:p w14:paraId="0FF74A7D" w14:textId="1CF158C1" w:rsidR="00FD4FA3" w:rsidRPr="00AA7AD3" w:rsidRDefault="00FD4FA3" w:rsidP="00AA11A8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Interactive Python</w:t>
      </w:r>
    </w:p>
    <w:p w14:paraId="097219DB" w14:textId="7F4FDCF4" w:rsidR="00D62735" w:rsidRDefault="00D62735" w:rsidP="00AA11A8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AA7AD3">
        <w:rPr>
          <w:lang w:val="en-US"/>
        </w:rPr>
        <w:t xml:space="preserve">Interpreted </w:t>
      </w:r>
      <w:r w:rsidR="00AA7AD3">
        <w:rPr>
          <w:lang w:val="en-US"/>
        </w:rPr>
        <w:t>vs compiled language</w:t>
      </w:r>
    </w:p>
    <w:p w14:paraId="39A9187D" w14:textId="271D4C34" w:rsidR="00F11C13" w:rsidRDefault="00F11C13" w:rsidP="00AA11A8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Scripting language</w:t>
      </w:r>
    </w:p>
    <w:p w14:paraId="2A0123BC" w14:textId="08C4A9A9" w:rsidR="00F11C13" w:rsidRDefault="00F11C13" w:rsidP="00AA11A8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Strongly typed</w:t>
      </w:r>
    </w:p>
    <w:p w14:paraId="0924CA89" w14:textId="6AF569BB" w:rsidR="00AA7AD3" w:rsidRDefault="00AA7AD3" w:rsidP="00AA7AD3">
      <w:pPr>
        <w:spacing w:line="240" w:lineRule="auto"/>
        <w:rPr>
          <w:b/>
          <w:lang w:val="en-US"/>
        </w:rPr>
      </w:pPr>
      <w:r>
        <w:rPr>
          <w:b/>
          <w:lang w:val="en-US"/>
        </w:rPr>
        <w:t>Development env 1.</w:t>
      </w:r>
    </w:p>
    <w:p w14:paraId="6C8FFD4D" w14:textId="1B9D3466" w:rsidR="00AA7AD3" w:rsidRDefault="00AA7AD3" w:rsidP="00AA11A8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VS Code</w:t>
      </w:r>
    </w:p>
    <w:p w14:paraId="1FFF2E3A" w14:textId="52D1571E" w:rsidR="00AA7AD3" w:rsidRDefault="00AA7AD3" w:rsidP="00AA11A8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Pip install xxx</w:t>
      </w:r>
    </w:p>
    <w:p w14:paraId="6181E688" w14:textId="483878C9" w:rsidR="00AA7AD3" w:rsidRDefault="00AA7AD3" w:rsidP="00AA11A8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AWS CLI</w:t>
      </w:r>
    </w:p>
    <w:p w14:paraId="1F2F7963" w14:textId="7B509DD5" w:rsidR="00AA7AD3" w:rsidRDefault="00AA7AD3" w:rsidP="00AA11A8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Git</w:t>
      </w:r>
    </w:p>
    <w:p w14:paraId="13E19922" w14:textId="77777777" w:rsidR="00FD4FA3" w:rsidRDefault="00FD4FA3" w:rsidP="00FD4FA3">
      <w:pPr>
        <w:spacing w:line="240" w:lineRule="auto"/>
        <w:rPr>
          <w:b/>
          <w:lang w:val="en-US"/>
        </w:rPr>
      </w:pPr>
      <w:r>
        <w:rPr>
          <w:b/>
          <w:lang w:val="en-US"/>
        </w:rPr>
        <w:t>Lexical elements</w:t>
      </w:r>
    </w:p>
    <w:p w14:paraId="50BC726F" w14:textId="77777777" w:rsidR="00FD4FA3" w:rsidRPr="00FD4FA3" w:rsidRDefault="00FD4FA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>
        <w:rPr>
          <w:lang w:val="en-US"/>
        </w:rPr>
        <w:t>Indentation</w:t>
      </w:r>
    </w:p>
    <w:p w14:paraId="687EF84B" w14:textId="77777777" w:rsidR="00FD4FA3" w:rsidRPr="00FD4FA3" w:rsidRDefault="00FD4FA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Commen</w:t>
      </w:r>
      <w:r>
        <w:rPr>
          <w:lang w:val="en-US"/>
        </w:rPr>
        <w:t>t</w:t>
      </w:r>
      <w:r w:rsidRPr="00FD4FA3">
        <w:rPr>
          <w:lang w:val="en-US"/>
        </w:rPr>
        <w:t>s</w:t>
      </w:r>
    </w:p>
    <w:p w14:paraId="6A084BA1" w14:textId="77777777" w:rsidR="00FD4FA3" w:rsidRPr="00FD4FA3" w:rsidRDefault="00FD4FA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Naming convention</w:t>
      </w:r>
    </w:p>
    <w:p w14:paraId="5B4A5F64" w14:textId="77777777" w:rsidR="00FD4FA3" w:rsidRDefault="00FD4FA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Operators</w:t>
      </w:r>
    </w:p>
    <w:p w14:paraId="76EC9692" w14:textId="6D595C77" w:rsidR="005E4C15" w:rsidRPr="00FD4FA3" w:rsidRDefault="005E4C15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>
        <w:rPr>
          <w:lang w:val="en-US"/>
        </w:rPr>
        <w:t>Module v Package v Library v Framework</w:t>
      </w:r>
    </w:p>
    <w:p w14:paraId="4F3A5B7D" w14:textId="77777777" w:rsidR="00FD4FA3" w:rsidRPr="00FD4FA3" w:rsidRDefault="00FD4FA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Import statement</w:t>
      </w:r>
    </w:p>
    <w:p w14:paraId="085BE3F7" w14:textId="6AA3B38C" w:rsidR="00FD4FA3" w:rsidRDefault="00FD4FA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 w:rsidRPr="00FD4FA3">
        <w:rPr>
          <w:lang w:val="en-US"/>
        </w:rPr>
        <w:t>Main function</w:t>
      </w:r>
    </w:p>
    <w:p w14:paraId="0AA22CE1" w14:textId="0AA07587" w:rsidR="00F11C13" w:rsidRPr="00FD4FA3" w:rsidRDefault="00F11C13" w:rsidP="00AA11A8">
      <w:pPr>
        <w:pStyle w:val="ListParagraph"/>
        <w:numPr>
          <w:ilvl w:val="0"/>
          <w:numId w:val="23"/>
        </w:numPr>
        <w:spacing w:line="240" w:lineRule="auto"/>
        <w:rPr>
          <w:lang w:val="en-US"/>
        </w:rPr>
      </w:pPr>
      <w:r>
        <w:rPr>
          <w:lang w:val="en-US"/>
        </w:rPr>
        <w:t>Docstring</w:t>
      </w:r>
    </w:p>
    <w:p w14:paraId="69FC7978" w14:textId="614849FB" w:rsidR="00AA7AD3" w:rsidRDefault="00AA7AD3" w:rsidP="00D62735">
      <w:pPr>
        <w:spacing w:line="240" w:lineRule="auto"/>
        <w:rPr>
          <w:lang w:val="en-US"/>
        </w:rPr>
      </w:pPr>
      <w:r>
        <w:rPr>
          <w:b/>
          <w:lang w:val="en-US"/>
        </w:rPr>
        <w:t>Data structures 1</w:t>
      </w:r>
    </w:p>
    <w:p w14:paraId="7E6C42E1" w14:textId="28C0CB5C" w:rsidR="00F24720" w:rsidRDefault="00AA7AD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P</w:t>
      </w:r>
      <w:r w:rsidR="00D62735" w:rsidRPr="00AA7AD3">
        <w:rPr>
          <w:lang w:val="en-US"/>
        </w:rPr>
        <w:t>rint</w:t>
      </w:r>
    </w:p>
    <w:p w14:paraId="2D4B095C" w14:textId="15347C20" w:rsidR="00AA7AD3" w:rsidRDefault="00AA7AD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Variable</w:t>
      </w:r>
    </w:p>
    <w:p w14:paraId="32B2ECD5" w14:textId="198A9BD0" w:rsidR="00AA7AD3" w:rsidRDefault="00AA7AD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.format()</w:t>
      </w:r>
    </w:p>
    <w:p w14:paraId="6660BEDC" w14:textId="2886EDCB" w:rsidR="00136CAF" w:rsidRPr="00AA7AD3" w:rsidRDefault="00136CAF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Primitive data structures</w:t>
      </w:r>
    </w:p>
    <w:p w14:paraId="1F0BF93D" w14:textId="77777777" w:rsidR="00D62735" w:rsidRPr="00AA7AD3" w:rsidRDefault="00D62735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Boolean</w:t>
      </w:r>
    </w:p>
    <w:p w14:paraId="29655EEC" w14:textId="77777777" w:rsidR="00D62735" w:rsidRPr="00AA7AD3" w:rsidRDefault="00D62735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Integer</w:t>
      </w:r>
    </w:p>
    <w:p w14:paraId="64DD7630" w14:textId="17ABFD2E" w:rsidR="00D62735" w:rsidRDefault="00D62735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String</w:t>
      </w:r>
    </w:p>
    <w:p w14:paraId="5B5D3F7D" w14:textId="235987D6" w:rsidR="00136CAF" w:rsidRDefault="00136CAF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Float</w:t>
      </w:r>
    </w:p>
    <w:p w14:paraId="7D700FE7" w14:textId="74B89140" w:rsidR="00F11C13" w:rsidRDefault="00F11C1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Unicode strings</w:t>
      </w:r>
    </w:p>
    <w:p w14:paraId="49191221" w14:textId="442B8679" w:rsidR="00AA7AD3" w:rsidRPr="00AA7AD3" w:rsidRDefault="00AA7AD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Null and None</w:t>
      </w:r>
    </w:p>
    <w:p w14:paraId="1F52B203" w14:textId="55FEFB2F" w:rsidR="00F24720" w:rsidRPr="00AA7AD3" w:rsidRDefault="00F24720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Integer operations</w:t>
      </w:r>
    </w:p>
    <w:p w14:paraId="4283D13D" w14:textId="31F714BD" w:rsidR="00F24720" w:rsidRDefault="00F24720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 w:rsidRPr="00AA7AD3">
        <w:rPr>
          <w:lang w:val="en-US"/>
        </w:rPr>
        <w:t>String methods</w:t>
      </w:r>
    </w:p>
    <w:p w14:paraId="2BCA9423" w14:textId="68BBC003" w:rsidR="00F11C13" w:rsidRDefault="00F11C1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Type()</w:t>
      </w:r>
    </w:p>
    <w:p w14:paraId="67A94679" w14:textId="64018478" w:rsidR="00F11C13" w:rsidRDefault="00F11C1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Files</w:t>
      </w:r>
    </w:p>
    <w:p w14:paraId="2943DABE" w14:textId="2B2B7B20" w:rsidR="00F11C13" w:rsidRDefault="00F11C13" w:rsidP="00AA11A8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import</w:t>
      </w:r>
    </w:p>
    <w:p w14:paraId="713CA905" w14:textId="77777777" w:rsidR="001D05F3" w:rsidRDefault="001D05F3" w:rsidP="00D62735">
      <w:pPr>
        <w:spacing w:line="240" w:lineRule="auto"/>
        <w:rPr>
          <w:b/>
          <w:lang w:val="en-US"/>
        </w:rPr>
      </w:pPr>
    </w:p>
    <w:p w14:paraId="3F2D29AA" w14:textId="77777777" w:rsidR="001D05F3" w:rsidRDefault="001D05F3" w:rsidP="00D62735">
      <w:pPr>
        <w:spacing w:line="240" w:lineRule="auto"/>
        <w:rPr>
          <w:b/>
          <w:lang w:val="en-US"/>
        </w:rPr>
      </w:pPr>
    </w:p>
    <w:p w14:paraId="68494134" w14:textId="75883946" w:rsidR="00D62735" w:rsidRPr="00AA7AD3" w:rsidRDefault="00D62735" w:rsidP="00D62735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Functions</w:t>
      </w:r>
      <w:r w:rsidR="00AA7AD3">
        <w:rPr>
          <w:b/>
          <w:lang w:val="en-US"/>
        </w:rPr>
        <w:t xml:space="preserve"> 1.</w:t>
      </w:r>
    </w:p>
    <w:p w14:paraId="0DBA4CBA" w14:textId="7AAF3C68" w:rsidR="00D62735" w:rsidRPr="00AA7AD3" w:rsidRDefault="00D62735" w:rsidP="00AA11A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AA7AD3">
        <w:rPr>
          <w:lang w:val="en-US"/>
        </w:rPr>
        <w:t>Arguments and Parameters</w:t>
      </w:r>
    </w:p>
    <w:p w14:paraId="073E6BA9" w14:textId="4FF9AD23" w:rsidR="00D62735" w:rsidRDefault="00D62735" w:rsidP="00AA11A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 w:rsidRPr="00AA7AD3">
        <w:rPr>
          <w:lang w:val="en-US"/>
        </w:rPr>
        <w:t>Variable scope</w:t>
      </w:r>
    </w:p>
    <w:p w14:paraId="2A84C428" w14:textId="5D3529DE" w:rsidR="007047A1" w:rsidRDefault="007047A1" w:rsidP="00AA11A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Global</w:t>
      </w:r>
    </w:p>
    <w:p w14:paraId="4265FA03" w14:textId="5B940F40" w:rsidR="007047A1" w:rsidRDefault="007047A1" w:rsidP="00AA11A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Return</w:t>
      </w:r>
    </w:p>
    <w:p w14:paraId="72E08DBC" w14:textId="5FFB0095" w:rsidR="00FD4FA3" w:rsidRDefault="00FD4FA3" w:rsidP="00AA11A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Continue</w:t>
      </w:r>
    </w:p>
    <w:p w14:paraId="2BAA655A" w14:textId="3B524DAA" w:rsidR="00FD4FA3" w:rsidRPr="00AA7AD3" w:rsidRDefault="00FD4FA3" w:rsidP="00AA11A8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r>
        <w:rPr>
          <w:lang w:val="en-US"/>
        </w:rPr>
        <w:t>break</w:t>
      </w:r>
    </w:p>
    <w:p w14:paraId="3690116F" w14:textId="57339AE7" w:rsidR="00D62735" w:rsidRPr="00AA7AD3" w:rsidRDefault="00D62735" w:rsidP="00D62735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Data structures</w:t>
      </w:r>
      <w:r w:rsidR="00AA7AD3">
        <w:rPr>
          <w:b/>
          <w:lang w:val="en-US"/>
        </w:rPr>
        <w:t xml:space="preserve"> 2.</w:t>
      </w:r>
      <w:bookmarkStart w:id="0" w:name="_GoBack"/>
      <w:bookmarkEnd w:id="0"/>
    </w:p>
    <w:p w14:paraId="3CBCE606" w14:textId="67C069B2" w:rsidR="00136CAF" w:rsidRDefault="00136CAF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Non-primitive data structure</w:t>
      </w:r>
      <w:r w:rsidR="001D05F3">
        <w:rPr>
          <w:lang w:val="en-US"/>
        </w:rPr>
        <w:t>s</w:t>
      </w:r>
    </w:p>
    <w:p w14:paraId="38ED1BE1" w14:textId="3E42540F" w:rsidR="006A5C2A" w:rsidRDefault="006A5C2A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Sequences</w:t>
      </w:r>
    </w:p>
    <w:p w14:paraId="5790FA75" w14:textId="3149D4A3" w:rsidR="00D62735" w:rsidRPr="00AA7AD3" w:rsidRDefault="00D62735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List</w:t>
      </w:r>
    </w:p>
    <w:p w14:paraId="25237E66" w14:textId="7F37F7CB" w:rsidR="00F24720" w:rsidRPr="00AA7AD3" w:rsidRDefault="00F24720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List methods</w:t>
      </w:r>
    </w:p>
    <w:p w14:paraId="4B8B124C" w14:textId="5F37D9EC" w:rsidR="00D62735" w:rsidRPr="00AA7AD3" w:rsidRDefault="00D62735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Set</w:t>
      </w:r>
    </w:p>
    <w:p w14:paraId="212A1C9C" w14:textId="67985BDE" w:rsidR="00F24720" w:rsidRPr="00AA7AD3" w:rsidRDefault="00F24720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Set methods</w:t>
      </w:r>
    </w:p>
    <w:p w14:paraId="786F41AF" w14:textId="0B465967" w:rsidR="00D62735" w:rsidRPr="00AA7AD3" w:rsidRDefault="00D62735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Dictionary</w:t>
      </w:r>
    </w:p>
    <w:p w14:paraId="5B0953A0" w14:textId="39E2175E" w:rsidR="00F24720" w:rsidRPr="00AA7AD3" w:rsidRDefault="00F24720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Dictionary methods</w:t>
      </w:r>
    </w:p>
    <w:p w14:paraId="0FDA0442" w14:textId="31A73E40" w:rsidR="00F24720" w:rsidRDefault="00F24720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Dictionary views</w:t>
      </w:r>
    </w:p>
    <w:p w14:paraId="0FE79EF9" w14:textId="70C5D9AD" w:rsidR="001D05F3" w:rsidRDefault="001D05F3" w:rsidP="001D05F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Concatenation</w:t>
      </w:r>
    </w:p>
    <w:p w14:paraId="6843E651" w14:textId="102B4BB2" w:rsidR="001D05F3" w:rsidRPr="001D05F3" w:rsidRDefault="001D05F3" w:rsidP="001D05F3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Slicing</w:t>
      </w:r>
    </w:p>
    <w:p w14:paraId="4DA88493" w14:textId="19BCEA64" w:rsidR="00AA7AD3" w:rsidRPr="00AA7AD3" w:rsidRDefault="00AA7AD3" w:rsidP="00AA11A8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AA7AD3">
        <w:rPr>
          <w:lang w:val="en-US"/>
        </w:rPr>
        <w:t>Mutable and Immutable</w:t>
      </w:r>
    </w:p>
    <w:p w14:paraId="14E02EF3" w14:textId="0B454554" w:rsidR="00AA7AD3" w:rsidRPr="00AA7AD3" w:rsidRDefault="00AA7AD3" w:rsidP="00AA7AD3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t>Execution control</w:t>
      </w:r>
    </w:p>
    <w:p w14:paraId="7CB01C9B" w14:textId="52645DDD" w:rsidR="00D62735" w:rsidRPr="00AA7AD3" w:rsidRDefault="00D62735" w:rsidP="00AA11A8">
      <w:pPr>
        <w:pStyle w:val="ListParagraph"/>
        <w:numPr>
          <w:ilvl w:val="0"/>
          <w:numId w:val="6"/>
        </w:numPr>
        <w:spacing w:line="240" w:lineRule="auto"/>
        <w:rPr>
          <w:lang w:val="en-US"/>
        </w:rPr>
      </w:pPr>
      <w:r w:rsidRPr="00AA7AD3">
        <w:rPr>
          <w:lang w:val="en-US"/>
        </w:rPr>
        <w:t>If else</w:t>
      </w:r>
    </w:p>
    <w:p w14:paraId="1F01CE2B" w14:textId="29CB112A" w:rsidR="00D62735" w:rsidRDefault="009E1F71" w:rsidP="00AA11A8">
      <w:pPr>
        <w:pStyle w:val="ListParagraph"/>
        <w:numPr>
          <w:ilvl w:val="0"/>
          <w:numId w:val="6"/>
        </w:numPr>
        <w:spacing w:line="240" w:lineRule="auto"/>
        <w:rPr>
          <w:lang w:val="en-US"/>
        </w:rPr>
      </w:pPr>
      <w:r>
        <w:rPr>
          <w:lang w:val="en-US"/>
        </w:rPr>
        <w:t>Logical operators</w:t>
      </w:r>
    </w:p>
    <w:p w14:paraId="6E5E2EBA" w14:textId="70153E1F" w:rsidR="009E1F71" w:rsidRPr="00AA7AD3" w:rsidRDefault="009E1F71" w:rsidP="00AA11A8">
      <w:pPr>
        <w:pStyle w:val="ListParagraph"/>
        <w:numPr>
          <w:ilvl w:val="0"/>
          <w:numId w:val="6"/>
        </w:numPr>
        <w:spacing w:line="240" w:lineRule="auto"/>
        <w:rPr>
          <w:lang w:val="en-US"/>
        </w:rPr>
      </w:pPr>
      <w:r>
        <w:rPr>
          <w:lang w:val="en-US"/>
        </w:rPr>
        <w:t>any(), all()</w:t>
      </w:r>
    </w:p>
    <w:p w14:paraId="780BF390" w14:textId="7D8BE51A" w:rsidR="00F24720" w:rsidRPr="00AA7AD3" w:rsidRDefault="00D62735" w:rsidP="00AA11A8">
      <w:pPr>
        <w:pStyle w:val="ListParagraph"/>
        <w:numPr>
          <w:ilvl w:val="0"/>
          <w:numId w:val="6"/>
        </w:numPr>
        <w:spacing w:line="240" w:lineRule="auto"/>
        <w:rPr>
          <w:lang w:val="en-US"/>
        </w:rPr>
      </w:pPr>
      <w:r w:rsidRPr="00AA7AD3">
        <w:rPr>
          <w:lang w:val="en-US"/>
        </w:rPr>
        <w:t>For loop</w:t>
      </w:r>
    </w:p>
    <w:p w14:paraId="3214AB22" w14:textId="2E90E755" w:rsidR="00D62735" w:rsidRDefault="00D62735" w:rsidP="00AA11A8">
      <w:pPr>
        <w:pStyle w:val="ListParagraph"/>
        <w:numPr>
          <w:ilvl w:val="0"/>
          <w:numId w:val="6"/>
        </w:numPr>
        <w:spacing w:line="240" w:lineRule="auto"/>
        <w:rPr>
          <w:lang w:val="en-US"/>
        </w:rPr>
      </w:pPr>
      <w:r w:rsidRPr="00AA7AD3">
        <w:rPr>
          <w:lang w:val="en-US"/>
        </w:rPr>
        <w:t>While</w:t>
      </w:r>
      <w:r w:rsidR="00AA7AD3">
        <w:rPr>
          <w:lang w:val="en-US"/>
        </w:rPr>
        <w:t xml:space="preserve"> loop</w:t>
      </w:r>
    </w:p>
    <w:p w14:paraId="7F78C4FB" w14:textId="35A86F6D" w:rsidR="00AA7AD3" w:rsidRPr="00C317E0" w:rsidRDefault="00AA7AD3" w:rsidP="00AA7AD3">
      <w:pPr>
        <w:spacing w:line="240" w:lineRule="auto"/>
        <w:rPr>
          <w:b/>
          <w:lang w:val="en-US"/>
        </w:rPr>
      </w:pPr>
      <w:r w:rsidRPr="00C317E0">
        <w:rPr>
          <w:b/>
          <w:lang w:val="en-US"/>
        </w:rPr>
        <w:t>Modules and libraries 1.</w:t>
      </w:r>
    </w:p>
    <w:p w14:paraId="57CFBB36" w14:textId="0E5ED7CA" w:rsidR="00D62735" w:rsidRPr="00AA7AD3" w:rsidRDefault="00D62735" w:rsidP="00AA11A8">
      <w:pPr>
        <w:pStyle w:val="ListParagraph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Modules</w:t>
      </w:r>
    </w:p>
    <w:p w14:paraId="67890C24" w14:textId="2D04624D" w:rsidR="00D62735" w:rsidRPr="00AA7AD3" w:rsidRDefault="00D62735" w:rsidP="00AA11A8">
      <w:pPr>
        <w:pStyle w:val="ListParagraph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Libraries</w:t>
      </w:r>
    </w:p>
    <w:p w14:paraId="444B68D2" w14:textId="721D6C9B" w:rsidR="00D62735" w:rsidRPr="00AA7AD3" w:rsidRDefault="00D62735" w:rsidP="00AA11A8">
      <w:pPr>
        <w:pStyle w:val="ListParagraph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Object</w:t>
      </w:r>
    </w:p>
    <w:p w14:paraId="6DDC6221" w14:textId="3AAD7484" w:rsidR="00D62735" w:rsidRPr="00AA7AD3" w:rsidRDefault="00D62735" w:rsidP="00AA11A8">
      <w:pPr>
        <w:pStyle w:val="ListParagraph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Methods vs Functions</w:t>
      </w:r>
    </w:p>
    <w:p w14:paraId="6289F321" w14:textId="6A5003BA" w:rsidR="00D62735" w:rsidRDefault="00D62735" w:rsidP="00AA11A8">
      <w:pPr>
        <w:pStyle w:val="ListParagraph"/>
        <w:numPr>
          <w:ilvl w:val="0"/>
          <w:numId w:val="7"/>
        </w:numPr>
        <w:spacing w:line="240" w:lineRule="auto"/>
        <w:rPr>
          <w:lang w:val="en-US"/>
        </w:rPr>
      </w:pPr>
      <w:r w:rsidRPr="00AA7AD3">
        <w:rPr>
          <w:lang w:val="en-US"/>
        </w:rPr>
        <w:t>Import json (dump, dumps, load, loads)</w:t>
      </w:r>
    </w:p>
    <w:p w14:paraId="766A3855" w14:textId="77777777" w:rsidR="00BC227B" w:rsidRDefault="00BC227B" w:rsidP="00C317E0">
      <w:pPr>
        <w:spacing w:line="240" w:lineRule="auto"/>
        <w:rPr>
          <w:b/>
          <w:lang w:val="en-US"/>
        </w:rPr>
      </w:pPr>
    </w:p>
    <w:p w14:paraId="64000605" w14:textId="77777777" w:rsidR="00BC227B" w:rsidRDefault="00BC227B" w:rsidP="00C317E0">
      <w:pPr>
        <w:spacing w:line="240" w:lineRule="auto"/>
        <w:rPr>
          <w:b/>
          <w:lang w:val="en-US"/>
        </w:rPr>
      </w:pPr>
    </w:p>
    <w:p w14:paraId="479D9CAF" w14:textId="78403F34" w:rsidR="00AA7AD3" w:rsidRDefault="00AA7AD3" w:rsidP="00C317E0">
      <w:pPr>
        <w:spacing w:line="240" w:lineRule="auto"/>
        <w:rPr>
          <w:b/>
          <w:lang w:val="en-US"/>
        </w:rPr>
      </w:pPr>
      <w:r w:rsidRPr="00AA7AD3">
        <w:rPr>
          <w:b/>
          <w:lang w:val="en-US"/>
        </w:rPr>
        <w:lastRenderedPageBreak/>
        <w:t>Development env 2.</w:t>
      </w:r>
    </w:p>
    <w:p w14:paraId="7A18EEAF" w14:textId="4A79B8C4" w:rsidR="00AA7AD3" w:rsidRPr="00AA7AD3" w:rsidRDefault="00AA7AD3" w:rsidP="00AA11A8">
      <w:pPr>
        <w:pStyle w:val="ListParagraph"/>
        <w:numPr>
          <w:ilvl w:val="0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VS Code plugins:</w:t>
      </w:r>
    </w:p>
    <w:p w14:paraId="59FFEED1" w14:textId="2C9CE3BD" w:rsidR="00AA7AD3" w:rsidRPr="00AA7AD3" w:rsidRDefault="00AA7AD3" w:rsidP="00AA11A8">
      <w:pPr>
        <w:pStyle w:val="ListParagraph"/>
        <w:numPr>
          <w:ilvl w:val="1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Git lens</w:t>
      </w:r>
    </w:p>
    <w:p w14:paraId="4B1981FF" w14:textId="19D983CF" w:rsidR="00AA7AD3" w:rsidRPr="00AA7AD3" w:rsidRDefault="00AA7AD3" w:rsidP="00AA11A8">
      <w:pPr>
        <w:pStyle w:val="ListParagraph"/>
        <w:numPr>
          <w:ilvl w:val="1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Json</w:t>
      </w:r>
    </w:p>
    <w:p w14:paraId="48A24DE0" w14:textId="159274A0" w:rsidR="00AA7AD3" w:rsidRPr="00AA7AD3" w:rsidRDefault="00AA7AD3" w:rsidP="00AA11A8">
      <w:pPr>
        <w:pStyle w:val="ListParagraph"/>
        <w:numPr>
          <w:ilvl w:val="0"/>
          <w:numId w:val="10"/>
        </w:numPr>
        <w:spacing w:line="240" w:lineRule="auto"/>
        <w:rPr>
          <w:b/>
          <w:lang w:val="en-US"/>
        </w:rPr>
      </w:pPr>
      <w:r>
        <w:rPr>
          <w:lang w:val="en-US"/>
        </w:rPr>
        <w:t>Linting</w:t>
      </w:r>
    </w:p>
    <w:p w14:paraId="485FAFE5" w14:textId="77777777" w:rsidR="00AA7AD3" w:rsidRPr="00AA7AD3" w:rsidRDefault="00AA7AD3" w:rsidP="00AA7AD3">
      <w:pPr>
        <w:spacing w:line="240" w:lineRule="auto"/>
        <w:rPr>
          <w:lang w:val="en-US"/>
        </w:rPr>
      </w:pPr>
    </w:p>
    <w:p w14:paraId="47D56C57" w14:textId="77777777" w:rsidR="00D62735" w:rsidRDefault="00D62735" w:rsidP="00D62735">
      <w:pPr>
        <w:spacing w:line="240" w:lineRule="auto"/>
        <w:rPr>
          <w:lang w:val="en-US"/>
        </w:rPr>
      </w:pPr>
    </w:p>
    <w:p w14:paraId="08076D1E" w14:textId="1FF1C515" w:rsidR="00AA7AD3" w:rsidRDefault="00D62735" w:rsidP="00AA7AD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7CDD778" w14:textId="0ECFF4A2" w:rsidR="00136CAF" w:rsidRDefault="00136CAF" w:rsidP="00136CAF">
      <w:pPr>
        <w:pStyle w:val="1Nadpis"/>
        <w:rPr>
          <w:lang w:val="en-US"/>
        </w:rPr>
      </w:pPr>
      <w:r>
        <w:rPr>
          <w:lang w:val="en-US"/>
        </w:rPr>
        <w:lastRenderedPageBreak/>
        <w:t>Intermediate</w:t>
      </w:r>
    </w:p>
    <w:p w14:paraId="6D4201BB" w14:textId="77777777" w:rsidR="007047A1" w:rsidRDefault="007047A1" w:rsidP="007047A1">
      <w:pPr>
        <w:spacing w:line="259" w:lineRule="auto"/>
        <w:rPr>
          <w:b/>
          <w:lang w:val="en-US"/>
        </w:rPr>
      </w:pPr>
      <w:r>
        <w:rPr>
          <w:b/>
          <w:lang w:val="en-US"/>
        </w:rPr>
        <w:t>Generators</w:t>
      </w:r>
    </w:p>
    <w:p w14:paraId="1849446B" w14:textId="77777777" w:rsidR="007047A1" w:rsidRPr="007047A1" w:rsidRDefault="007047A1" w:rsidP="00AA11A8">
      <w:pPr>
        <w:pStyle w:val="ListParagraph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Iterable</w:t>
      </w:r>
    </w:p>
    <w:p w14:paraId="4DD27C7C" w14:textId="77777777" w:rsidR="007047A1" w:rsidRPr="004B4D9A" w:rsidRDefault="007047A1" w:rsidP="00AA11A8">
      <w:pPr>
        <w:pStyle w:val="ListParagraph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Iterator</w:t>
      </w:r>
    </w:p>
    <w:p w14:paraId="7EE65FF0" w14:textId="5776A3E1" w:rsidR="004B4D9A" w:rsidRPr="004B4D9A" w:rsidRDefault="004B4D9A" w:rsidP="00AA11A8">
      <w:pPr>
        <w:pStyle w:val="ListParagraph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__iter__</w:t>
      </w:r>
    </w:p>
    <w:p w14:paraId="66FB72F9" w14:textId="7D79DE61" w:rsidR="004B4D9A" w:rsidRPr="007047A1" w:rsidRDefault="004B4D9A" w:rsidP="00AA11A8">
      <w:pPr>
        <w:pStyle w:val="ListParagraph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__next__</w:t>
      </w:r>
    </w:p>
    <w:p w14:paraId="0744962D" w14:textId="2EE8EFCC" w:rsidR="007047A1" w:rsidRPr="007047A1" w:rsidRDefault="007047A1" w:rsidP="00AA11A8">
      <w:pPr>
        <w:pStyle w:val="ListParagraph"/>
        <w:numPr>
          <w:ilvl w:val="0"/>
          <w:numId w:val="13"/>
        </w:numPr>
        <w:spacing w:line="259" w:lineRule="auto"/>
        <w:rPr>
          <w:b/>
          <w:lang w:val="en-US"/>
        </w:rPr>
      </w:pPr>
      <w:r>
        <w:rPr>
          <w:lang w:val="en-US"/>
        </w:rPr>
        <w:t>Generators</w:t>
      </w:r>
    </w:p>
    <w:p w14:paraId="0BEED1AE" w14:textId="699B5BDE" w:rsidR="007047A1" w:rsidRDefault="007047A1" w:rsidP="00AA11A8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7047A1">
        <w:rPr>
          <w:lang w:val="en-US"/>
        </w:rPr>
        <w:t>Yield</w:t>
      </w:r>
    </w:p>
    <w:p w14:paraId="2D24B636" w14:textId="77777777" w:rsidR="004B4D9A" w:rsidRPr="004B4D9A" w:rsidRDefault="004B4D9A" w:rsidP="004B4D9A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4B4D9A">
        <w:rPr>
          <w:lang w:val="en-US"/>
        </w:rPr>
        <w:t>List comprehension</w:t>
      </w:r>
    </w:p>
    <w:p w14:paraId="746F0F27" w14:textId="77777777" w:rsidR="004B4D9A" w:rsidRPr="004B4D9A" w:rsidRDefault="004B4D9A" w:rsidP="004B4D9A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4B4D9A">
        <w:rPr>
          <w:lang w:val="en-US"/>
        </w:rPr>
        <w:t>Set comprehension</w:t>
      </w:r>
    </w:p>
    <w:p w14:paraId="440FD5CB" w14:textId="258A2015" w:rsidR="004B4D9A" w:rsidRPr="004B4D9A" w:rsidRDefault="004B4D9A" w:rsidP="004B4D9A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4B4D9A">
        <w:rPr>
          <w:lang w:val="en-US"/>
        </w:rPr>
        <w:t>Dictionary comprehension</w:t>
      </w:r>
    </w:p>
    <w:p w14:paraId="33F85E9B" w14:textId="299BA433" w:rsidR="007047A1" w:rsidRPr="007047A1" w:rsidRDefault="007047A1" w:rsidP="00AA11A8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>
        <w:rPr>
          <w:lang w:val="en-US"/>
        </w:rPr>
        <w:t>Enumerate</w:t>
      </w:r>
    </w:p>
    <w:p w14:paraId="2D7BE87E" w14:textId="0592F920" w:rsidR="007047A1" w:rsidRDefault="007047A1" w:rsidP="00AA7AD3">
      <w:pPr>
        <w:spacing w:line="259" w:lineRule="auto"/>
        <w:rPr>
          <w:b/>
          <w:lang w:val="en-US"/>
        </w:rPr>
      </w:pPr>
      <w:r>
        <w:rPr>
          <w:b/>
          <w:lang w:val="en-US"/>
        </w:rPr>
        <w:t>Functions 2.</w:t>
      </w:r>
    </w:p>
    <w:p w14:paraId="2C6A3DED" w14:textId="0A9D88B1" w:rsidR="00D052D7" w:rsidRPr="00D052D7" w:rsidRDefault="00D052D7" w:rsidP="00AA11A8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 w:rsidRPr="00D052D7">
        <w:rPr>
          <w:lang w:val="en-US"/>
        </w:rPr>
        <w:t>Callables</w:t>
      </w:r>
    </w:p>
    <w:p w14:paraId="726C01CF" w14:textId="694416B7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*args</w:t>
      </w:r>
    </w:p>
    <w:p w14:paraId="67209D6C" w14:textId="4DD96A03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*kwargs</w:t>
      </w:r>
    </w:p>
    <w:p w14:paraId="74286C8E" w14:textId="60ED8FC6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Lambda</w:t>
      </w:r>
      <w:r w:rsidR="00FD4FA3">
        <w:rPr>
          <w:lang w:val="en-US"/>
        </w:rPr>
        <w:t xml:space="preserve"> experssion</w:t>
      </w:r>
    </w:p>
    <w:p w14:paraId="47EF5177" w14:textId="41556DD0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Tenary operatons</w:t>
      </w:r>
    </w:p>
    <w:p w14:paraId="6178239E" w14:textId="3A80F0F8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Map</w:t>
      </w:r>
    </w:p>
    <w:p w14:paraId="58FB4488" w14:textId="19066BD4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Filter</w:t>
      </w:r>
    </w:p>
    <w:p w14:paraId="7FA93295" w14:textId="2663547F" w:rsidR="007047A1" w:rsidRPr="007047A1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Reduce</w:t>
      </w:r>
    </w:p>
    <w:p w14:paraId="4BAD539E" w14:textId="536DB92D" w:rsidR="007047A1" w:rsidRPr="004B4D9A" w:rsidRDefault="007047A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Zip</w:t>
      </w:r>
    </w:p>
    <w:p w14:paraId="6A7569D9" w14:textId="42579DDA" w:rsidR="004B4D9A" w:rsidRPr="004B4D9A" w:rsidRDefault="004B4D9A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Global</w:t>
      </w:r>
    </w:p>
    <w:p w14:paraId="356AA132" w14:textId="026F3239" w:rsidR="004B4D9A" w:rsidRPr="002E1101" w:rsidRDefault="004B4D9A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Execution context</w:t>
      </w:r>
    </w:p>
    <w:p w14:paraId="7A8E52FA" w14:textId="41123423" w:rsidR="002E1101" w:rsidRPr="00BF5E1F" w:rsidRDefault="002E1101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Function annotations</w:t>
      </w:r>
    </w:p>
    <w:p w14:paraId="6EEF52C1" w14:textId="6E46B650" w:rsidR="00BF5E1F" w:rsidRPr="00C66A70" w:rsidRDefault="00BF5E1F" w:rsidP="00AA11A8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namespaces</w:t>
      </w:r>
    </w:p>
    <w:p w14:paraId="077B011F" w14:textId="77777777" w:rsidR="007047A1" w:rsidRDefault="00D62735" w:rsidP="00D62735">
      <w:pPr>
        <w:spacing w:line="240" w:lineRule="auto"/>
        <w:rPr>
          <w:b/>
          <w:lang w:val="en-US"/>
        </w:rPr>
      </w:pPr>
      <w:r w:rsidRPr="007047A1">
        <w:rPr>
          <w:b/>
          <w:lang w:val="en-US"/>
        </w:rPr>
        <w:t>Decorators</w:t>
      </w:r>
    </w:p>
    <w:p w14:paraId="0A17462C" w14:textId="77777777" w:rsidR="00C66A70" w:rsidRPr="00C66A70" w:rsidRDefault="00C66A70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Closures</w:t>
      </w:r>
    </w:p>
    <w:p w14:paraId="5EB969A8" w14:textId="655EAFB5" w:rsidR="00C66A70" w:rsidRPr="00C66A70" w:rsidRDefault="00C66A70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Free variables</w:t>
      </w:r>
    </w:p>
    <w:p w14:paraId="7C8796B4" w14:textId="3397FF88" w:rsidR="00C66A70" w:rsidRPr="00C66A70" w:rsidRDefault="00C66A70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Inner function</w:t>
      </w:r>
    </w:p>
    <w:p w14:paraId="78AD836E" w14:textId="6932E5E3" w:rsidR="00C66A70" w:rsidRPr="00C66A70" w:rsidRDefault="00C66A70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Annotation</w:t>
      </w:r>
    </w:p>
    <w:p w14:paraId="1421BF84" w14:textId="6DBCE8EB" w:rsidR="00C66A70" w:rsidRPr="00C66A70" w:rsidRDefault="00C66A70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@Property</w:t>
      </w:r>
    </w:p>
    <w:p w14:paraId="03406188" w14:textId="174E8669" w:rsidR="00C66A70" w:rsidRPr="00BF5E1F" w:rsidRDefault="00BF5E1F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W</w:t>
      </w:r>
      <w:r w:rsidR="00C66A70">
        <w:rPr>
          <w:lang w:val="en-US"/>
        </w:rPr>
        <w:t>rapper</w:t>
      </w:r>
    </w:p>
    <w:p w14:paraId="1BFF38B6" w14:textId="3A872DA8" w:rsidR="00BF5E1F" w:rsidRPr="00C66A70" w:rsidRDefault="00BF5E1F" w:rsidP="00C66A70">
      <w:pPr>
        <w:pStyle w:val="ListParagraph"/>
        <w:numPr>
          <w:ilvl w:val="0"/>
          <w:numId w:val="11"/>
        </w:numPr>
        <w:spacing w:line="259" w:lineRule="auto"/>
        <w:rPr>
          <w:b/>
          <w:lang w:val="en-US"/>
        </w:rPr>
      </w:pPr>
      <w:r>
        <w:rPr>
          <w:lang w:val="en-US"/>
        </w:rPr>
        <w:t>descriptor</w:t>
      </w:r>
    </w:p>
    <w:p w14:paraId="7121CD7A" w14:textId="53A9B3AB" w:rsidR="007047A1" w:rsidRDefault="007047A1" w:rsidP="00D62735">
      <w:pPr>
        <w:spacing w:line="240" w:lineRule="auto"/>
        <w:rPr>
          <w:b/>
          <w:lang w:val="en-US"/>
        </w:rPr>
      </w:pPr>
      <w:r>
        <w:rPr>
          <w:b/>
          <w:lang w:val="en-US"/>
        </w:rPr>
        <w:t>Data Structures 3</w:t>
      </w:r>
    </w:p>
    <w:p w14:paraId="3EFD875D" w14:textId="77777777" w:rsid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 xml:space="preserve">Set </w:t>
      </w:r>
    </w:p>
    <w:p w14:paraId="0C1BD3C8" w14:textId="1F3EC38B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FrozenSet</w:t>
      </w:r>
    </w:p>
    <w:p w14:paraId="0F25C40B" w14:textId="22984A5E" w:rsid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Specialized Dictionaries</w:t>
      </w:r>
    </w:p>
    <w:p w14:paraId="1B5E817C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DefaultDict</w:t>
      </w:r>
    </w:p>
    <w:p w14:paraId="1CEEA839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OrderedDict</w:t>
      </w:r>
    </w:p>
    <w:p w14:paraId="0AB8564C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Counter</w:t>
      </w:r>
    </w:p>
    <w:p w14:paraId="5CD34EF1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UserDict</w:t>
      </w:r>
    </w:p>
    <w:p w14:paraId="31884945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ChainMap</w:t>
      </w:r>
    </w:p>
    <w:p w14:paraId="546FAE1D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Tuples</w:t>
      </w:r>
    </w:p>
    <w:p w14:paraId="5B776467" w14:textId="77777777" w:rsidR="007047A1" w:rsidRP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Shallow copy</w:t>
      </w:r>
    </w:p>
    <w:p w14:paraId="08204CE3" w14:textId="64EF424D" w:rsidR="007047A1" w:rsidRDefault="007047A1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7047A1">
        <w:rPr>
          <w:lang w:val="en-US"/>
        </w:rPr>
        <w:t>Deep copy</w:t>
      </w:r>
    </w:p>
    <w:p w14:paraId="34E85C91" w14:textId="1DBAB614" w:rsidR="00D052D7" w:rsidRDefault="00D052D7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 w:rsidRPr="00D052D7">
        <w:rPr>
          <w:lang w:val="en-US"/>
        </w:rPr>
        <w:t>Equality vs Identity</w:t>
      </w:r>
    </w:p>
    <w:p w14:paraId="4BC5A032" w14:textId="77777777" w:rsidR="006A5C2A" w:rsidRPr="007047A1" w:rsidRDefault="006A5C2A" w:rsidP="006A5C2A">
      <w:pPr>
        <w:pStyle w:val="ListParagraph"/>
        <w:numPr>
          <w:ilvl w:val="0"/>
          <w:numId w:val="14"/>
        </w:numPr>
        <w:spacing w:line="240" w:lineRule="auto"/>
        <w:rPr>
          <w:b/>
          <w:lang w:val="en-US"/>
        </w:rPr>
      </w:pPr>
      <w:r>
        <w:rPr>
          <w:lang w:val="en-US"/>
        </w:rPr>
        <w:t>Collections</w:t>
      </w:r>
    </w:p>
    <w:p w14:paraId="604B81F6" w14:textId="3AEE39FE" w:rsidR="006A5C2A" w:rsidRDefault="006A5C2A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>
        <w:rPr>
          <w:lang w:val="en-US"/>
        </w:rPr>
        <w:t>Namedtuple</w:t>
      </w:r>
    </w:p>
    <w:p w14:paraId="779F723B" w14:textId="335F495E" w:rsidR="006A5C2A" w:rsidRDefault="0040367D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>
        <w:rPr>
          <w:lang w:val="en-US"/>
        </w:rPr>
        <w:t>D</w:t>
      </w:r>
      <w:r w:rsidR="006A5C2A">
        <w:rPr>
          <w:lang w:val="en-US"/>
        </w:rPr>
        <w:t>eque</w:t>
      </w:r>
    </w:p>
    <w:p w14:paraId="698E7CC7" w14:textId="1A55D222" w:rsidR="0040367D" w:rsidRDefault="0040367D" w:rsidP="00AA11A8">
      <w:pPr>
        <w:pStyle w:val="ListParagraph"/>
        <w:numPr>
          <w:ilvl w:val="0"/>
          <w:numId w:val="14"/>
        </w:numPr>
        <w:spacing w:line="240" w:lineRule="auto"/>
        <w:rPr>
          <w:lang w:val="en-US"/>
        </w:rPr>
      </w:pPr>
      <w:r>
        <w:rPr>
          <w:lang w:val="en-US"/>
        </w:rPr>
        <w:t>Linked List</w:t>
      </w:r>
    </w:p>
    <w:p w14:paraId="2961DC76" w14:textId="58F42D90" w:rsidR="007047A1" w:rsidRDefault="007047A1" w:rsidP="007047A1">
      <w:pPr>
        <w:spacing w:line="240" w:lineRule="auto"/>
        <w:rPr>
          <w:b/>
          <w:lang w:val="en-US"/>
        </w:rPr>
      </w:pPr>
      <w:r w:rsidRPr="007047A1">
        <w:rPr>
          <w:b/>
          <w:lang w:val="en-US"/>
        </w:rPr>
        <w:t>Exception Handling</w:t>
      </w:r>
    </w:p>
    <w:p w14:paraId="1E405F9B" w14:textId="541A6DCE" w:rsidR="00D052D7" w:rsidRPr="001D05F3" w:rsidRDefault="001D05F3" w:rsidP="001D05F3">
      <w:pPr>
        <w:pStyle w:val="ListParagraph"/>
        <w:numPr>
          <w:ilvl w:val="0"/>
          <w:numId w:val="22"/>
        </w:numPr>
        <w:spacing w:line="240" w:lineRule="auto"/>
        <w:rPr>
          <w:b/>
          <w:lang w:val="en-US"/>
        </w:rPr>
      </w:pPr>
      <w:r>
        <w:rPr>
          <w:lang w:val="en-US"/>
        </w:rPr>
        <w:t>Try/Except/Finally</w:t>
      </w:r>
    </w:p>
    <w:p w14:paraId="5F7A3E0F" w14:textId="6FABB457" w:rsidR="00FD4FA3" w:rsidRPr="00D052D7" w:rsidRDefault="00FD4FA3" w:rsidP="00AA11A8">
      <w:pPr>
        <w:pStyle w:val="ListParagraph"/>
        <w:numPr>
          <w:ilvl w:val="0"/>
          <w:numId w:val="22"/>
        </w:numPr>
        <w:spacing w:line="240" w:lineRule="auto"/>
        <w:rPr>
          <w:b/>
          <w:lang w:val="en-US"/>
        </w:rPr>
      </w:pPr>
      <w:r>
        <w:rPr>
          <w:lang w:val="en-US"/>
        </w:rPr>
        <w:t>raise</w:t>
      </w:r>
    </w:p>
    <w:p w14:paraId="3F4CD557" w14:textId="01A14CD7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Serialization</w:t>
      </w:r>
    </w:p>
    <w:p w14:paraId="75F55A55" w14:textId="4631149A" w:rsidR="00D052D7" w:rsidRDefault="00D052D7" w:rsidP="00AA11A8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Pickling</w:t>
      </w:r>
    </w:p>
    <w:p w14:paraId="6E6C276B" w14:textId="13929C96" w:rsidR="00D052D7" w:rsidRDefault="00D052D7" w:rsidP="00AA11A8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JSON</w:t>
      </w:r>
    </w:p>
    <w:p w14:paraId="63F044F7" w14:textId="31BE706F" w:rsidR="00D052D7" w:rsidRDefault="00D052D7" w:rsidP="00AA11A8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JSON Encoder</w:t>
      </w:r>
    </w:p>
    <w:p w14:paraId="7A8DECB2" w14:textId="71EC3141" w:rsidR="00D052D7" w:rsidRPr="00D052D7" w:rsidRDefault="00D052D7" w:rsidP="00AA11A8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r>
        <w:rPr>
          <w:lang w:val="en-US"/>
        </w:rPr>
        <w:t>Custom JSON Encoder</w:t>
      </w:r>
    </w:p>
    <w:p w14:paraId="2308A8D1" w14:textId="1E41241B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Asynchronous Python</w:t>
      </w:r>
    </w:p>
    <w:p w14:paraId="4412F2E7" w14:textId="29456432" w:rsidR="007047A1" w:rsidRPr="00D052D7" w:rsidRDefault="007047A1" w:rsidP="00AA11A8">
      <w:pPr>
        <w:pStyle w:val="ListParagraph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Asynch in node.js</w:t>
      </w:r>
    </w:p>
    <w:p w14:paraId="4473CB27" w14:textId="34F5D25B" w:rsidR="007047A1" w:rsidRPr="00D052D7" w:rsidRDefault="007047A1" w:rsidP="00AA11A8">
      <w:pPr>
        <w:pStyle w:val="ListParagraph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Asynchio</w:t>
      </w:r>
    </w:p>
    <w:p w14:paraId="6621ACFA" w14:textId="1EE97242" w:rsidR="007047A1" w:rsidRPr="00D052D7" w:rsidRDefault="007047A1" w:rsidP="00AA11A8">
      <w:pPr>
        <w:pStyle w:val="ListParagraph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Await</w:t>
      </w:r>
    </w:p>
    <w:p w14:paraId="33892440" w14:textId="5DCEF8D2" w:rsidR="00D052D7" w:rsidRPr="00D052D7" w:rsidRDefault="007047A1" w:rsidP="00AA11A8">
      <w:pPr>
        <w:pStyle w:val="ListParagraph"/>
        <w:numPr>
          <w:ilvl w:val="0"/>
          <w:numId w:val="17"/>
        </w:numPr>
        <w:spacing w:line="240" w:lineRule="auto"/>
        <w:rPr>
          <w:lang w:val="en-US"/>
        </w:rPr>
      </w:pPr>
      <w:r w:rsidRPr="00D052D7">
        <w:rPr>
          <w:lang w:val="en-US"/>
        </w:rPr>
        <w:t>Awaitable</w:t>
      </w:r>
    </w:p>
    <w:p w14:paraId="170371CB" w14:textId="008F24B4" w:rsidR="00D052D7" w:rsidRPr="00D052D7" w:rsidRDefault="00F87398" w:rsidP="00AA11A8">
      <w:pPr>
        <w:pStyle w:val="ListParagraph"/>
        <w:numPr>
          <w:ilvl w:val="0"/>
          <w:numId w:val="17"/>
        </w:numPr>
        <w:spacing w:line="240" w:lineRule="auto"/>
        <w:rPr>
          <w:lang w:val="en-US"/>
        </w:rPr>
      </w:pPr>
      <w:r>
        <w:rPr>
          <w:lang w:val="en-US"/>
        </w:rPr>
        <w:t>Promise</w:t>
      </w:r>
    </w:p>
    <w:p w14:paraId="296FF735" w14:textId="687E5589" w:rsidR="00D052D7" w:rsidRPr="00D052D7" w:rsidRDefault="00F87398" w:rsidP="00AA11A8">
      <w:pPr>
        <w:pStyle w:val="ListParagraph"/>
        <w:numPr>
          <w:ilvl w:val="0"/>
          <w:numId w:val="17"/>
        </w:numPr>
        <w:spacing w:line="240" w:lineRule="auto"/>
        <w:rPr>
          <w:lang w:val="en-US"/>
        </w:rPr>
      </w:pPr>
      <w:r>
        <w:rPr>
          <w:lang w:val="en-US"/>
        </w:rPr>
        <w:t>Future</w:t>
      </w:r>
    </w:p>
    <w:p w14:paraId="0B58261B" w14:textId="4FBA9826" w:rsidR="00D052D7" w:rsidRPr="00D052D7" w:rsidRDefault="00D052D7" w:rsidP="00D052D7">
      <w:pPr>
        <w:spacing w:line="240" w:lineRule="auto"/>
        <w:rPr>
          <w:b/>
          <w:lang w:val="en-US"/>
        </w:rPr>
      </w:pPr>
      <w:r>
        <w:rPr>
          <w:b/>
          <w:lang w:val="en-US"/>
        </w:rPr>
        <w:t>Built-in modules</w:t>
      </w:r>
    </w:p>
    <w:p w14:paraId="494E93C3" w14:textId="7F7E4C6B" w:rsidR="00D62735" w:rsidRDefault="00D62735" w:rsidP="00AA11A8">
      <w:pPr>
        <w:pStyle w:val="ListParagraph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Functools</w:t>
      </w:r>
    </w:p>
    <w:p w14:paraId="36D09A79" w14:textId="77777777" w:rsidR="00F87398" w:rsidRDefault="00F87398" w:rsidP="007C22F9">
      <w:pPr>
        <w:pStyle w:val="ListParagraph"/>
        <w:numPr>
          <w:ilvl w:val="0"/>
          <w:numId w:val="21"/>
        </w:numPr>
        <w:spacing w:line="240" w:lineRule="auto"/>
        <w:rPr>
          <w:lang w:val="en-US"/>
        </w:rPr>
      </w:pPr>
      <w:r w:rsidRPr="00F87398">
        <w:rPr>
          <w:lang w:val="en-US"/>
        </w:rPr>
        <w:t>Itertools</w:t>
      </w:r>
    </w:p>
    <w:p w14:paraId="7AA151CC" w14:textId="7BC2E82C" w:rsidR="00D62735" w:rsidRPr="00F87398" w:rsidRDefault="00F24720" w:rsidP="007C22F9">
      <w:pPr>
        <w:pStyle w:val="ListParagraph"/>
        <w:numPr>
          <w:ilvl w:val="0"/>
          <w:numId w:val="21"/>
        </w:numPr>
        <w:spacing w:line="240" w:lineRule="auto"/>
        <w:rPr>
          <w:lang w:val="en-US"/>
        </w:rPr>
      </w:pPr>
      <w:r w:rsidRPr="00F87398">
        <w:rPr>
          <w:lang w:val="en-US"/>
        </w:rPr>
        <w:t>Beautiful Soup</w:t>
      </w:r>
    </w:p>
    <w:p w14:paraId="6397CF36" w14:textId="117FBB13" w:rsidR="00F24720" w:rsidRPr="00D052D7" w:rsidRDefault="00F24720" w:rsidP="00AA11A8">
      <w:pPr>
        <w:pStyle w:val="ListParagraph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Marshmallow</w:t>
      </w:r>
    </w:p>
    <w:p w14:paraId="46A3B5BC" w14:textId="510125F5" w:rsidR="00F24720" w:rsidRPr="00D052D7" w:rsidRDefault="00F24720" w:rsidP="00AA11A8">
      <w:pPr>
        <w:pStyle w:val="ListParagraph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Requests</w:t>
      </w:r>
    </w:p>
    <w:p w14:paraId="6C389035" w14:textId="657D84DD" w:rsidR="00F24720" w:rsidRPr="00D052D7" w:rsidRDefault="00F24720" w:rsidP="00AA11A8">
      <w:pPr>
        <w:pStyle w:val="ListParagraph"/>
        <w:numPr>
          <w:ilvl w:val="0"/>
          <w:numId w:val="21"/>
        </w:numPr>
        <w:spacing w:line="240" w:lineRule="auto"/>
        <w:rPr>
          <w:lang w:val="en-US"/>
        </w:rPr>
      </w:pPr>
      <w:r w:rsidRPr="00D052D7">
        <w:rPr>
          <w:lang w:val="en-US"/>
        </w:rPr>
        <w:t>Regular experssions (re)</w:t>
      </w:r>
    </w:p>
    <w:p w14:paraId="341A06A4" w14:textId="243C11CC" w:rsidR="00F24720" w:rsidRPr="007047A1" w:rsidRDefault="00F24720" w:rsidP="00D62735">
      <w:pPr>
        <w:spacing w:line="240" w:lineRule="auto"/>
        <w:rPr>
          <w:b/>
          <w:lang w:val="en-US"/>
        </w:rPr>
      </w:pPr>
      <w:r w:rsidRPr="007047A1">
        <w:rPr>
          <w:b/>
          <w:lang w:val="en-US"/>
        </w:rPr>
        <w:t>Object oriented python</w:t>
      </w:r>
    </w:p>
    <w:p w14:paraId="635DF612" w14:textId="2BE79D2C" w:rsidR="007047A1" w:rsidRDefault="007047A1" w:rsidP="00AA11A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Classes</w:t>
      </w:r>
    </w:p>
    <w:p w14:paraId="6A30F716" w14:textId="2A0C66BC" w:rsidR="007047A1" w:rsidRDefault="007047A1" w:rsidP="00AA11A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Instances</w:t>
      </w:r>
    </w:p>
    <w:p w14:paraId="7384004C" w14:textId="38CE0F57" w:rsidR="007047A1" w:rsidRDefault="007047A1" w:rsidP="00AA11A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Class variables</w:t>
      </w:r>
    </w:p>
    <w:p w14:paraId="26B5EA3B" w14:textId="6F855C40" w:rsidR="007047A1" w:rsidRDefault="007047A1" w:rsidP="00AA11A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Magic methods</w:t>
      </w:r>
    </w:p>
    <w:p w14:paraId="3802BA5A" w14:textId="2056FCA9" w:rsidR="007047A1" w:rsidRDefault="007047A1" w:rsidP="00AA11A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OOP Principles (general)</w:t>
      </w:r>
    </w:p>
    <w:p w14:paraId="7E1818DC" w14:textId="540E2FCE" w:rsidR="007047A1" w:rsidRDefault="007047A1" w:rsidP="00AA11A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 w:rsidRPr="007047A1">
        <w:rPr>
          <w:lang w:val="en-US"/>
        </w:rPr>
        <w:t>Design patterns</w:t>
      </w:r>
      <w:r>
        <w:rPr>
          <w:lang w:val="en-US"/>
        </w:rPr>
        <w:t xml:space="preserve"> (general)</w:t>
      </w:r>
    </w:p>
    <w:p w14:paraId="0E60DC4C" w14:textId="21139E6C" w:rsidR="00FD4FA3" w:rsidRPr="00F87398" w:rsidRDefault="00D052D7" w:rsidP="00F87398">
      <w:pPr>
        <w:pStyle w:val="ListParagraph"/>
        <w:numPr>
          <w:ilvl w:val="0"/>
          <w:numId w:val="15"/>
        </w:numPr>
        <w:spacing w:line="240" w:lineRule="auto"/>
        <w:rPr>
          <w:lang w:val="en-US"/>
        </w:rPr>
      </w:pPr>
      <w:r>
        <w:rPr>
          <w:lang w:val="en-US"/>
        </w:rPr>
        <w:t>Self</w:t>
      </w:r>
    </w:p>
    <w:p w14:paraId="26C4705D" w14:textId="42A43A8C" w:rsidR="00D052D7" w:rsidRDefault="00D052D7" w:rsidP="00D052D7">
      <w:pPr>
        <w:spacing w:line="240" w:lineRule="auto"/>
        <w:rPr>
          <w:b/>
          <w:lang w:val="en-US"/>
        </w:rPr>
      </w:pPr>
      <w:r>
        <w:rPr>
          <w:b/>
          <w:lang w:val="en-US"/>
        </w:rPr>
        <w:t>Te</w:t>
      </w:r>
      <w:r w:rsidR="001D05F3">
        <w:rPr>
          <w:b/>
          <w:lang w:val="en-US"/>
        </w:rPr>
        <w:t>s</w:t>
      </w:r>
      <w:r>
        <w:rPr>
          <w:b/>
          <w:lang w:val="en-US"/>
        </w:rPr>
        <w:t>ting</w:t>
      </w:r>
    </w:p>
    <w:p w14:paraId="2B5EA739" w14:textId="263AEFBE" w:rsidR="00D052D7" w:rsidRPr="00D052D7" w:rsidRDefault="00D052D7" w:rsidP="00AA11A8">
      <w:pPr>
        <w:pStyle w:val="ListParagraph"/>
        <w:numPr>
          <w:ilvl w:val="0"/>
          <w:numId w:val="19"/>
        </w:numPr>
        <w:spacing w:line="240" w:lineRule="auto"/>
        <w:rPr>
          <w:b/>
          <w:lang w:val="en-US"/>
        </w:rPr>
      </w:pPr>
      <w:r>
        <w:rPr>
          <w:lang w:val="en-US"/>
        </w:rPr>
        <w:t>Unittest</w:t>
      </w:r>
    </w:p>
    <w:p w14:paraId="2150723A" w14:textId="6ECB525B" w:rsidR="00D052D7" w:rsidRPr="00D052D7" w:rsidRDefault="00D052D7" w:rsidP="00AA11A8">
      <w:pPr>
        <w:pStyle w:val="ListParagraph"/>
        <w:numPr>
          <w:ilvl w:val="0"/>
          <w:numId w:val="19"/>
        </w:numPr>
        <w:spacing w:line="240" w:lineRule="auto"/>
        <w:rPr>
          <w:b/>
          <w:lang w:val="en-US"/>
        </w:rPr>
      </w:pPr>
      <w:r>
        <w:rPr>
          <w:lang w:val="en-US"/>
        </w:rPr>
        <w:t>Profiling</w:t>
      </w:r>
    </w:p>
    <w:p w14:paraId="3E0C093E" w14:textId="09236E2A" w:rsidR="00D052D7" w:rsidRPr="00D052D7" w:rsidRDefault="00D052D7" w:rsidP="00AA11A8">
      <w:pPr>
        <w:pStyle w:val="ListParagraph"/>
        <w:numPr>
          <w:ilvl w:val="0"/>
          <w:numId w:val="19"/>
        </w:numPr>
        <w:spacing w:line="240" w:lineRule="auto"/>
        <w:rPr>
          <w:b/>
          <w:lang w:val="en-US"/>
        </w:rPr>
      </w:pPr>
      <w:r>
        <w:rPr>
          <w:lang w:val="en-US"/>
        </w:rPr>
        <w:t>Test coverage</w:t>
      </w:r>
    </w:p>
    <w:p w14:paraId="2F838FA9" w14:textId="78E8C02F" w:rsidR="00F24720" w:rsidRDefault="00F24720" w:rsidP="00D62735">
      <w:pPr>
        <w:spacing w:line="240" w:lineRule="auto"/>
        <w:rPr>
          <w:lang w:val="en-US"/>
        </w:rPr>
      </w:pPr>
    </w:p>
    <w:p w14:paraId="69F922EC" w14:textId="77777777" w:rsidR="007047A1" w:rsidRDefault="007047A1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AE89CC1" w14:textId="28D270E8" w:rsidR="00136CAF" w:rsidRDefault="00136CAF" w:rsidP="00136CAF">
      <w:pPr>
        <w:pStyle w:val="1Nadpis"/>
        <w:rPr>
          <w:lang w:val="en-US"/>
        </w:rPr>
      </w:pPr>
      <w:r>
        <w:rPr>
          <w:lang w:val="en-US"/>
        </w:rPr>
        <w:t>Advanced</w:t>
      </w:r>
    </w:p>
    <w:p w14:paraId="0C29A42A" w14:textId="4810DFE6" w:rsidR="00F24720" w:rsidRDefault="007047A1" w:rsidP="00D62735">
      <w:pPr>
        <w:spacing w:line="240" w:lineRule="auto"/>
        <w:rPr>
          <w:lang w:val="en-US"/>
        </w:rPr>
      </w:pPr>
      <w:r>
        <w:rPr>
          <w:lang w:val="en-US"/>
        </w:rPr>
        <w:t>Generator comprehension</w:t>
      </w:r>
    </w:p>
    <w:p w14:paraId="64C5EC96" w14:textId="77777777" w:rsidR="007047A1" w:rsidRDefault="007047A1" w:rsidP="007047A1">
      <w:pPr>
        <w:spacing w:line="240" w:lineRule="auto"/>
        <w:rPr>
          <w:lang w:val="en-US"/>
        </w:rPr>
      </w:pPr>
      <w:r w:rsidRPr="007047A1">
        <w:rPr>
          <w:lang w:val="en-US"/>
        </w:rPr>
        <w:t>Factory Functions</w:t>
      </w:r>
    </w:p>
    <w:p w14:paraId="3576E9A0" w14:textId="2DED75D2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Object introspection</w:t>
      </w:r>
    </w:p>
    <w:p w14:paraId="09CDB2D6" w14:textId="33528267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One liners</w:t>
      </w:r>
    </w:p>
    <w:p w14:paraId="686DA4A4" w14:textId="54B678E4" w:rsidR="00D052D7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Parallel programming</w:t>
      </w:r>
    </w:p>
    <w:p w14:paraId="5152132D" w14:textId="01BC1D81" w:rsidR="00D052D7" w:rsidRPr="00D052D7" w:rsidRDefault="00D052D7" w:rsidP="00AA11A8">
      <w:pPr>
        <w:pStyle w:val="ListParagraph"/>
        <w:numPr>
          <w:ilvl w:val="0"/>
          <w:numId w:val="18"/>
        </w:numPr>
        <w:spacing w:line="240" w:lineRule="auto"/>
        <w:rPr>
          <w:lang w:val="en-US"/>
        </w:rPr>
      </w:pPr>
      <w:r w:rsidRPr="00D052D7">
        <w:rPr>
          <w:lang w:val="en-US"/>
        </w:rPr>
        <w:t>Thread vs Coroutine</w:t>
      </w:r>
    </w:p>
    <w:p w14:paraId="7F6167E8" w14:textId="55255BAD" w:rsidR="007047A1" w:rsidRDefault="007047A1" w:rsidP="00AA11A8">
      <w:pPr>
        <w:pStyle w:val="ListParagraph"/>
        <w:numPr>
          <w:ilvl w:val="0"/>
          <w:numId w:val="18"/>
        </w:numPr>
        <w:spacing w:line="240" w:lineRule="auto"/>
        <w:rPr>
          <w:lang w:val="en-US"/>
        </w:rPr>
      </w:pPr>
      <w:r w:rsidRPr="00D052D7">
        <w:rPr>
          <w:lang w:val="en-US"/>
        </w:rPr>
        <w:t>Coroutines</w:t>
      </w:r>
    </w:p>
    <w:p w14:paraId="696B3525" w14:textId="50E2C1A1" w:rsidR="0040367D" w:rsidRPr="00D052D7" w:rsidRDefault="0040367D" w:rsidP="00AA11A8">
      <w:pPr>
        <w:pStyle w:val="ListParagraph"/>
        <w:numPr>
          <w:ilvl w:val="0"/>
          <w:numId w:val="18"/>
        </w:numPr>
        <w:spacing w:line="240" w:lineRule="auto"/>
        <w:rPr>
          <w:lang w:val="en-US"/>
        </w:rPr>
      </w:pPr>
      <w:r>
        <w:rPr>
          <w:lang w:val="en-US"/>
        </w:rPr>
        <w:t>multithreading</w:t>
      </w:r>
    </w:p>
    <w:p w14:paraId="56DC1BDA" w14:textId="0EF35DCB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Context Managers</w:t>
      </w:r>
    </w:p>
    <w:p w14:paraId="3E1F34C5" w14:textId="0D1AAA6B" w:rsidR="00F11C13" w:rsidRPr="00F11C13" w:rsidRDefault="00F11C13" w:rsidP="00AA11A8">
      <w:pPr>
        <w:pStyle w:val="ListParagraph"/>
        <w:numPr>
          <w:ilvl w:val="0"/>
          <w:numId w:val="26"/>
        </w:numPr>
        <w:spacing w:line="240" w:lineRule="auto"/>
        <w:rPr>
          <w:lang w:val="en-US"/>
        </w:rPr>
      </w:pPr>
      <w:r w:rsidRPr="00F11C13">
        <w:rPr>
          <w:lang w:val="en-US"/>
        </w:rPr>
        <w:t>with</w:t>
      </w:r>
    </w:p>
    <w:p w14:paraId="66EC7531" w14:textId="1E5CA8A8" w:rsidR="007047A1" w:rsidRDefault="007047A1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Functional programming in python</w:t>
      </w:r>
    </w:p>
    <w:p w14:paraId="35C2DE79" w14:textId="77777777" w:rsidR="007047A1" w:rsidRPr="00D052D7" w:rsidRDefault="007047A1" w:rsidP="00AA11A8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 w:rsidRPr="00D052D7">
        <w:rPr>
          <w:lang w:val="en-US"/>
        </w:rPr>
        <w:t>Memorization</w:t>
      </w:r>
    </w:p>
    <w:p w14:paraId="0FDD89F9" w14:textId="77777777" w:rsidR="007047A1" w:rsidRPr="00D052D7" w:rsidRDefault="007047A1" w:rsidP="00AA11A8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 w:rsidRPr="00D052D7">
        <w:rPr>
          <w:lang w:val="en-US"/>
        </w:rPr>
        <w:t>Currying</w:t>
      </w:r>
    </w:p>
    <w:p w14:paraId="1858B677" w14:textId="4102C9E8" w:rsidR="007047A1" w:rsidRDefault="007047A1" w:rsidP="00AA11A8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 w:rsidRPr="00D052D7">
        <w:rPr>
          <w:lang w:val="en-US"/>
        </w:rPr>
        <w:t>Monads</w:t>
      </w:r>
    </w:p>
    <w:p w14:paraId="5DAC9FBC" w14:textId="77777777" w:rsidR="00D052D7" w:rsidRPr="00D052D7" w:rsidRDefault="00D052D7" w:rsidP="00D052D7">
      <w:pPr>
        <w:spacing w:line="240" w:lineRule="auto"/>
        <w:rPr>
          <w:lang w:val="en-US"/>
        </w:rPr>
      </w:pPr>
      <w:r w:rsidRPr="00D052D7">
        <w:rPr>
          <w:lang w:val="en-US"/>
        </w:rPr>
        <w:t>Python garbage collector</w:t>
      </w:r>
    </w:p>
    <w:p w14:paraId="794DE23B" w14:textId="4278D2F4" w:rsidR="00D052D7" w:rsidRDefault="00D052D7" w:rsidP="00D052D7">
      <w:pPr>
        <w:spacing w:line="240" w:lineRule="auto"/>
        <w:rPr>
          <w:lang w:val="en-US"/>
        </w:rPr>
      </w:pPr>
      <w:r w:rsidRPr="00D052D7">
        <w:rPr>
          <w:lang w:val="en-US"/>
        </w:rPr>
        <w:t>Python memory management</w:t>
      </w:r>
    </w:p>
    <w:p w14:paraId="5B485057" w14:textId="003F104C" w:rsidR="00FD4FA3" w:rsidRPr="00D052D7" w:rsidRDefault="00FD4FA3" w:rsidP="00D052D7">
      <w:pPr>
        <w:spacing w:line="240" w:lineRule="auto"/>
        <w:rPr>
          <w:lang w:val="en-US"/>
        </w:rPr>
      </w:pPr>
      <w:r>
        <w:rPr>
          <w:lang w:val="en-US"/>
        </w:rPr>
        <w:t>Function caching</w:t>
      </w:r>
    </w:p>
    <w:p w14:paraId="153AE1C1" w14:textId="4172B932" w:rsidR="007047A1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Optimization</w:t>
      </w:r>
    </w:p>
    <w:p w14:paraId="3231F437" w14:textId="15A19496" w:rsidR="00D052D7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Web Development</w:t>
      </w:r>
    </w:p>
    <w:p w14:paraId="69379D7C" w14:textId="72CDFF9A" w:rsidR="00D052D7" w:rsidRDefault="00D052D7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Data Science</w:t>
      </w:r>
    </w:p>
    <w:p w14:paraId="7A53B942" w14:textId="36F0351A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Python bytecode semantics</w:t>
      </w:r>
    </w:p>
    <w:p w14:paraId="78F7010C" w14:textId="7C402638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Inspect.stack</w:t>
      </w:r>
    </w:p>
    <w:p w14:paraId="152D0C5E" w14:textId="7569F50E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Importlib</w:t>
      </w:r>
    </w:p>
    <w:p w14:paraId="44073BC3" w14:textId="5167B6B4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Namespaces</w:t>
      </w:r>
    </w:p>
    <w:p w14:paraId="7CEB01DC" w14:textId="35A687F3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Code generation</w:t>
      </w:r>
    </w:p>
    <w:p w14:paraId="52DAF99B" w14:textId="2CB0A6AF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Asd module</w:t>
      </w:r>
    </w:p>
    <w:p w14:paraId="29326737" w14:textId="79BE10E4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Parsing</w:t>
      </w:r>
    </w:p>
    <w:p w14:paraId="25A460E4" w14:textId="3CD560C1" w:rsidR="00FD4FA3" w:rsidRPr="00FD4FA3" w:rsidRDefault="00FD4FA3" w:rsidP="00AA11A8">
      <w:pPr>
        <w:pStyle w:val="ListParagraph"/>
        <w:numPr>
          <w:ilvl w:val="0"/>
          <w:numId w:val="25"/>
        </w:numPr>
        <w:spacing w:line="240" w:lineRule="auto"/>
        <w:rPr>
          <w:b/>
          <w:lang w:val="en-US"/>
        </w:rPr>
      </w:pPr>
      <w:r>
        <w:rPr>
          <w:lang w:val="en-US"/>
        </w:rPr>
        <w:t>Plex</w:t>
      </w:r>
    </w:p>
    <w:p w14:paraId="0DAE7B54" w14:textId="52108580" w:rsidR="00FD4FA3" w:rsidRDefault="00FD4FA3" w:rsidP="007047A1">
      <w:pPr>
        <w:spacing w:line="240" w:lineRule="auto"/>
        <w:rPr>
          <w:b/>
          <w:lang w:val="en-US"/>
        </w:rPr>
      </w:pPr>
      <w:r>
        <w:rPr>
          <w:b/>
          <w:lang w:val="en-US"/>
        </w:rPr>
        <w:t>Extending python</w:t>
      </w:r>
    </w:p>
    <w:p w14:paraId="0B9AF0B2" w14:textId="1EC07D6E" w:rsidR="00F11C13" w:rsidRDefault="00FD4FA3" w:rsidP="00AA11A8">
      <w:pPr>
        <w:pStyle w:val="ListParagraph"/>
        <w:numPr>
          <w:ilvl w:val="0"/>
          <w:numId w:val="24"/>
        </w:numPr>
        <w:spacing w:line="240" w:lineRule="auto"/>
        <w:rPr>
          <w:lang w:val="en-US"/>
        </w:rPr>
      </w:pPr>
      <w:r>
        <w:rPr>
          <w:lang w:val="en-US"/>
        </w:rPr>
        <w:t>Cython</w:t>
      </w:r>
    </w:p>
    <w:p w14:paraId="5998AAB8" w14:textId="77777777" w:rsidR="00F11C13" w:rsidRDefault="00F11C13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2D75238" w14:textId="77777777" w:rsidR="00B73625" w:rsidRDefault="00B73625" w:rsidP="00F11C13">
      <w:pPr>
        <w:pStyle w:val="1Nadpis"/>
        <w:rPr>
          <w:lang w:val="en-US"/>
        </w:rPr>
        <w:sectPr w:rsidR="00B73625" w:rsidSect="007047A1">
          <w:headerReference w:type="default" r:id="rId8"/>
          <w:footerReference w:type="default" r:id="rId9"/>
          <w:pgSz w:w="11906" w:h="16838"/>
          <w:pgMar w:top="1418" w:right="1418" w:bottom="1418" w:left="1701" w:header="709" w:footer="709" w:gutter="0"/>
          <w:cols w:num="3" w:space="708"/>
          <w:docGrid w:linePitch="360"/>
        </w:sectPr>
      </w:pPr>
    </w:p>
    <w:p w14:paraId="04CF4616" w14:textId="4FAA49A0" w:rsidR="00FD4FA3" w:rsidRPr="00F11C13" w:rsidRDefault="00F11C13" w:rsidP="00F11C13">
      <w:pPr>
        <w:pStyle w:val="1Nadpis"/>
        <w:rPr>
          <w:lang w:val="en-US"/>
        </w:rPr>
      </w:pPr>
      <w:r>
        <w:rPr>
          <w:lang w:val="en-US"/>
        </w:rPr>
        <w:t>References</w:t>
      </w:r>
    </w:p>
    <w:p w14:paraId="4C2B1AD1" w14:textId="3CCE21C5" w:rsidR="00FD4FA3" w:rsidRDefault="00B71342" w:rsidP="00B73625">
      <w:pPr>
        <w:pStyle w:val="ListParagraph"/>
        <w:numPr>
          <w:ilvl w:val="0"/>
          <w:numId w:val="27"/>
        </w:numPr>
        <w:spacing w:line="240" w:lineRule="auto"/>
        <w:rPr>
          <w:lang w:val="en-US"/>
        </w:rPr>
      </w:pPr>
      <w:hyperlink r:id="rId10" w:history="1">
        <w:r w:rsidR="00B73625" w:rsidRPr="00B73625">
          <w:rPr>
            <w:rStyle w:val="Hyperlink"/>
            <w:lang w:val="en-US"/>
          </w:rPr>
          <w:t>https://www.davekuhlman.org/python_book_01.pdf</w:t>
        </w:r>
      </w:hyperlink>
    </w:p>
    <w:p w14:paraId="70A3BE2C" w14:textId="7EF9FD4F" w:rsidR="00B73625" w:rsidRDefault="00B71342" w:rsidP="007047A1">
      <w:pPr>
        <w:pStyle w:val="ListParagraph"/>
        <w:numPr>
          <w:ilvl w:val="0"/>
          <w:numId w:val="27"/>
        </w:numPr>
        <w:spacing w:line="240" w:lineRule="auto"/>
        <w:rPr>
          <w:lang w:val="en-US"/>
        </w:rPr>
      </w:pPr>
      <w:hyperlink r:id="rId11" w:history="1">
        <w:r w:rsidR="00AF3252" w:rsidRPr="00AF3252">
          <w:rPr>
            <w:rStyle w:val="Hyperlink"/>
            <w:lang w:val="en-US"/>
          </w:rPr>
          <w:t>https://wiki.python.org/moin/FrontPage</w:t>
        </w:r>
      </w:hyperlink>
      <w:r w:rsidR="00AF3252" w:rsidRPr="00AF3252">
        <w:rPr>
          <w:lang w:val="en-US"/>
        </w:rPr>
        <w:t xml:space="preserve"> </w:t>
      </w:r>
    </w:p>
    <w:p w14:paraId="1DB0D191" w14:textId="37E23F75" w:rsidR="00214EF7" w:rsidRPr="00660DE5" w:rsidRDefault="00B71342" w:rsidP="007047A1">
      <w:pPr>
        <w:pStyle w:val="ListParagraph"/>
        <w:numPr>
          <w:ilvl w:val="0"/>
          <w:numId w:val="27"/>
        </w:numPr>
        <w:spacing w:line="240" w:lineRule="auto"/>
        <w:rPr>
          <w:rStyle w:val="Hyperlink"/>
          <w:color w:val="auto"/>
          <w:u w:val="none"/>
          <w:lang w:val="en-US"/>
        </w:rPr>
      </w:pPr>
      <w:hyperlink r:id="rId12" w:history="1">
        <w:r w:rsidR="00214EF7">
          <w:rPr>
            <w:rStyle w:val="Hyperlink"/>
          </w:rPr>
          <w:t>https://readthedocs.org/projects/pythonguide/downloads/pdf/latest/</w:t>
        </w:r>
      </w:hyperlink>
    </w:p>
    <w:p w14:paraId="36269CDB" w14:textId="3B72FF76" w:rsidR="00660DE5" w:rsidRDefault="00660DE5" w:rsidP="00660DE5">
      <w:pPr>
        <w:pStyle w:val="2Nadpis"/>
        <w:rPr>
          <w:lang w:val="en-US"/>
        </w:rPr>
      </w:pPr>
      <w:r>
        <w:rPr>
          <w:lang w:val="en-US"/>
        </w:rPr>
        <w:t>Courses</w:t>
      </w:r>
    </w:p>
    <w:p w14:paraId="7F570E28" w14:textId="77777777" w:rsidR="0045793D" w:rsidRPr="0045793D" w:rsidRDefault="0045793D" w:rsidP="0045793D">
      <w:pPr>
        <w:rPr>
          <w:lang w:val="en-US"/>
        </w:rPr>
      </w:pPr>
      <w:r>
        <w:rPr>
          <w:lang w:val="en-US"/>
        </w:rPr>
        <w:t xml:space="preserve">LinuxAcademy: </w:t>
      </w:r>
      <w:r w:rsidRPr="0045793D">
        <w:rPr>
          <w:lang w:val="en-US"/>
        </w:rPr>
        <w:t>Automating AWS with Lambda, Python, and Boto3</w:t>
      </w:r>
    </w:p>
    <w:p w14:paraId="35033570" w14:textId="3BCFE7EF" w:rsidR="0045793D" w:rsidRDefault="0045793D" w:rsidP="0045793D">
      <w:pPr>
        <w:rPr>
          <w:lang w:val="en-US"/>
        </w:rPr>
      </w:pPr>
      <w:r>
        <w:rPr>
          <w:lang w:val="en-US"/>
        </w:rPr>
        <w:t xml:space="preserve">LinuxAcademy: </w:t>
      </w:r>
      <w:r w:rsidRPr="0045793D">
        <w:rPr>
          <w:lang w:val="en-US"/>
        </w:rPr>
        <w:t>Python 3 Scripting for System Administrators</w:t>
      </w:r>
    </w:p>
    <w:p w14:paraId="3201942A" w14:textId="640E8F4C" w:rsidR="0045793D" w:rsidRPr="00660DE5" w:rsidRDefault="0045793D" w:rsidP="0045793D">
      <w:pPr>
        <w:rPr>
          <w:lang w:val="en-US"/>
        </w:rPr>
      </w:pPr>
      <w:r w:rsidRPr="0045793D">
        <w:rPr>
          <w:lang w:val="en-US"/>
        </w:rPr>
        <w:t>Corey Schafer</w:t>
      </w:r>
      <w:r>
        <w:rPr>
          <w:lang w:val="en-US"/>
        </w:rPr>
        <w:t xml:space="preserve"> – Python Tutorials (youtube) </w:t>
      </w:r>
      <w:hyperlink r:id="rId13" w:history="1">
        <w:r w:rsidRPr="00E042CD">
          <w:rPr>
            <w:rStyle w:val="Hyperlink"/>
            <w:lang w:val="en-US"/>
          </w:rPr>
          <w:t>https://www.youtube.com/watch?v=YYXdXT2l-Gg&amp;list=PL-osiE80TeTt2d9bfVyTiXJA-UTHn6WwU</w:t>
        </w:r>
      </w:hyperlink>
      <w:r>
        <w:rPr>
          <w:lang w:val="en-US"/>
        </w:rPr>
        <w:t xml:space="preserve"> </w:t>
      </w:r>
    </w:p>
    <w:p w14:paraId="72D30C4B" w14:textId="75517C21" w:rsidR="00B73625" w:rsidRDefault="00B73625" w:rsidP="00B73625">
      <w:pPr>
        <w:spacing w:line="259" w:lineRule="auto"/>
        <w:rPr>
          <w:b/>
          <w:lang w:val="en-US"/>
        </w:rPr>
        <w:sectPr w:rsidR="00B73625" w:rsidSect="00136CAF">
          <w:type w:val="continuous"/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  <w:r>
        <w:rPr>
          <w:b/>
          <w:lang w:val="en-US"/>
        </w:rPr>
        <w:br w:type="page"/>
      </w:r>
    </w:p>
    <w:p w14:paraId="5CB6DA18" w14:textId="0C7D36DF" w:rsidR="00136CAF" w:rsidRPr="00136CAF" w:rsidRDefault="00B73625" w:rsidP="00AE37DF">
      <w:pPr>
        <w:pStyle w:val="1Nadpis"/>
        <w:rPr>
          <w:lang w:val="en-US"/>
        </w:rPr>
      </w:pPr>
      <w:r w:rsidRPr="00136CAF">
        <w:t>Notez</w:t>
      </w:r>
    </w:p>
    <w:p w14:paraId="6DD9BF61" w14:textId="4BE5E1F9" w:rsidR="00136CAF" w:rsidRPr="00136CAF" w:rsidRDefault="00136CAF" w:rsidP="00136CAF">
      <w:pPr>
        <w:pStyle w:val="2Nadpis"/>
        <w:rPr>
          <w:lang w:val="en-US"/>
        </w:rPr>
        <w:sectPr w:rsidR="00136CAF" w:rsidRPr="00136CAF" w:rsidSect="00136CAF">
          <w:type w:val="continuous"/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  <w:r>
        <w:rPr>
          <w:lang w:val="en-US"/>
        </w:rPr>
        <w:t xml:space="preserve">Naming </w:t>
      </w:r>
      <w:r w:rsidRPr="00136CAF">
        <w:t>convention</w:t>
      </w:r>
    </w:p>
    <w:p w14:paraId="086C71F9" w14:textId="77777777" w:rsidR="00136CAF" w:rsidRDefault="00F11C13" w:rsidP="001D05F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5F98A8" wp14:editId="5131282F">
            <wp:extent cx="5579745" cy="271843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495" w14:textId="5DB84B1D" w:rsidR="00136CAF" w:rsidRPr="00136CAF" w:rsidRDefault="00136CAF" w:rsidP="00136CAF">
      <w:pPr>
        <w:pStyle w:val="2Nadpis"/>
        <w:rPr>
          <w:lang w:val="en-US"/>
        </w:rPr>
      </w:pPr>
      <w:r>
        <w:rPr>
          <w:lang w:val="en-US"/>
        </w:rPr>
        <w:t>Operators</w:t>
      </w:r>
    </w:p>
    <w:p w14:paraId="7148EC24" w14:textId="02268037" w:rsidR="00D62735" w:rsidRDefault="006A5C2A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8BB4E" wp14:editId="13CBBD63">
            <wp:extent cx="5579745" cy="342265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8680" w14:textId="77777777" w:rsidR="00F11C13" w:rsidRDefault="00F11C13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14242" wp14:editId="33768935">
            <wp:extent cx="5579745" cy="24034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C915" w14:textId="77777777" w:rsidR="005F23DF" w:rsidRDefault="00F11C13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F05F3" wp14:editId="5513ADE4">
            <wp:extent cx="5579745" cy="248983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B25" w14:textId="1B3E055E" w:rsidR="001D05F3" w:rsidRDefault="001D05F3" w:rsidP="001D05F3">
      <w:pPr>
        <w:pStyle w:val="2Nadpis"/>
        <w:rPr>
          <w:lang w:val="en-US"/>
        </w:rPr>
      </w:pPr>
      <w:r>
        <w:rPr>
          <w:lang w:val="en-US"/>
        </w:rPr>
        <w:t>Sequences and iterators</w:t>
      </w:r>
    </w:p>
    <w:p w14:paraId="0A2D3B10" w14:textId="407DC865" w:rsidR="006A5C2A" w:rsidRDefault="006A5C2A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7DA3C8" wp14:editId="5AD1F00A">
            <wp:extent cx="5579745" cy="37617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0CC" w14:textId="66B6A3D1" w:rsidR="00725099" w:rsidRDefault="00725099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B78828" wp14:editId="3BCC99D8">
            <wp:extent cx="5579745" cy="16243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81F3" w14:textId="22EA549C" w:rsidR="00F11C13" w:rsidRDefault="005F23DF" w:rsidP="001D05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CACE8" wp14:editId="215298AD">
            <wp:extent cx="5579745" cy="3993515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C13">
        <w:rPr>
          <w:lang w:val="en-US"/>
        </w:rPr>
        <w:br w:type="textWrapping" w:clear="all"/>
      </w:r>
    </w:p>
    <w:p w14:paraId="02060E00" w14:textId="77777777" w:rsidR="00F11C13" w:rsidRPr="00F11C13" w:rsidRDefault="00F11C13" w:rsidP="00F11C13">
      <w:pPr>
        <w:rPr>
          <w:lang w:val="en-US"/>
        </w:rPr>
      </w:pPr>
    </w:p>
    <w:sectPr w:rsidR="00F11C13" w:rsidRPr="00F11C13" w:rsidSect="00136CAF"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5CBC83" w14:textId="77777777" w:rsidR="00B71342" w:rsidRDefault="00B71342" w:rsidP="00DB0F9F">
      <w:pPr>
        <w:spacing w:after="0" w:line="240" w:lineRule="auto"/>
      </w:pPr>
      <w:r>
        <w:separator/>
      </w:r>
    </w:p>
  </w:endnote>
  <w:endnote w:type="continuationSeparator" w:id="0">
    <w:p w14:paraId="1D73B9DB" w14:textId="77777777" w:rsidR="00B71342" w:rsidRDefault="00B71342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1845798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71342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A286BB" w14:textId="77777777" w:rsidR="00B71342" w:rsidRDefault="00B71342" w:rsidP="00DB0F9F">
      <w:pPr>
        <w:spacing w:after="0" w:line="240" w:lineRule="auto"/>
      </w:pPr>
      <w:r>
        <w:separator/>
      </w:r>
    </w:p>
  </w:footnote>
  <w:footnote w:type="continuationSeparator" w:id="0">
    <w:p w14:paraId="41AAF28E" w14:textId="77777777" w:rsidR="00B71342" w:rsidRDefault="00B71342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DBDD879" w:rsidR="00561425" w:rsidRDefault="0056142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 w:rsidR="00F24720">
      <w:t>Python Concepts</w:t>
    </w:r>
    <w:r>
      <w:ptab w:relativeTo="margin" w:alignment="center" w:leader="none"/>
    </w:r>
    <w:r>
      <w:ptab w:relativeTo="margin" w:alignment="right" w:leader="none"/>
    </w:r>
    <w:r w:rsidR="00F24720">
      <w:t>NB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7B7F29"/>
    <w:multiLevelType w:val="hybridMultilevel"/>
    <w:tmpl w:val="57745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A5075"/>
    <w:multiLevelType w:val="hybridMultilevel"/>
    <w:tmpl w:val="BD84E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711E7"/>
    <w:multiLevelType w:val="hybridMultilevel"/>
    <w:tmpl w:val="5D423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7416C"/>
    <w:multiLevelType w:val="hybridMultilevel"/>
    <w:tmpl w:val="05140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FD0722"/>
    <w:multiLevelType w:val="hybridMultilevel"/>
    <w:tmpl w:val="C12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D61B74"/>
    <w:multiLevelType w:val="hybridMultilevel"/>
    <w:tmpl w:val="DDA2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C418EE"/>
    <w:multiLevelType w:val="hybridMultilevel"/>
    <w:tmpl w:val="20C2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F4154"/>
    <w:multiLevelType w:val="hybridMultilevel"/>
    <w:tmpl w:val="D2E8B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257D70"/>
    <w:multiLevelType w:val="hybridMultilevel"/>
    <w:tmpl w:val="2F9AA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5E3340"/>
    <w:multiLevelType w:val="hybridMultilevel"/>
    <w:tmpl w:val="99A62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8D5589"/>
    <w:multiLevelType w:val="hybridMultilevel"/>
    <w:tmpl w:val="5BF64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E375F39"/>
    <w:multiLevelType w:val="hybridMultilevel"/>
    <w:tmpl w:val="8B84E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6438D2"/>
    <w:multiLevelType w:val="hybridMultilevel"/>
    <w:tmpl w:val="11AA1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0023BA"/>
    <w:multiLevelType w:val="hybridMultilevel"/>
    <w:tmpl w:val="C4C2C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193010"/>
    <w:multiLevelType w:val="hybridMultilevel"/>
    <w:tmpl w:val="093ED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DD130D"/>
    <w:multiLevelType w:val="hybridMultilevel"/>
    <w:tmpl w:val="14E62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BE30D8"/>
    <w:multiLevelType w:val="hybridMultilevel"/>
    <w:tmpl w:val="12500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315455"/>
    <w:multiLevelType w:val="hybridMultilevel"/>
    <w:tmpl w:val="2474C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693CD3"/>
    <w:multiLevelType w:val="hybridMultilevel"/>
    <w:tmpl w:val="6C4C0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9D195B"/>
    <w:multiLevelType w:val="hybridMultilevel"/>
    <w:tmpl w:val="C75EE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E61297"/>
    <w:multiLevelType w:val="hybridMultilevel"/>
    <w:tmpl w:val="C512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C97E2D"/>
    <w:multiLevelType w:val="hybridMultilevel"/>
    <w:tmpl w:val="8B28F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4C2FA1"/>
    <w:multiLevelType w:val="hybridMultilevel"/>
    <w:tmpl w:val="FA124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802FCD"/>
    <w:multiLevelType w:val="hybridMultilevel"/>
    <w:tmpl w:val="45540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D90F20"/>
    <w:multiLevelType w:val="hybridMultilevel"/>
    <w:tmpl w:val="05D06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25"/>
  </w:num>
  <w:num w:numId="7">
    <w:abstractNumId w:val="3"/>
  </w:num>
  <w:num w:numId="8">
    <w:abstractNumId w:val="8"/>
  </w:num>
  <w:num w:numId="9">
    <w:abstractNumId w:val="22"/>
  </w:num>
  <w:num w:numId="10">
    <w:abstractNumId w:val="1"/>
  </w:num>
  <w:num w:numId="11">
    <w:abstractNumId w:val="11"/>
  </w:num>
  <w:num w:numId="12">
    <w:abstractNumId w:val="26"/>
  </w:num>
  <w:num w:numId="13">
    <w:abstractNumId w:val="15"/>
  </w:num>
  <w:num w:numId="14">
    <w:abstractNumId w:val="10"/>
  </w:num>
  <w:num w:numId="15">
    <w:abstractNumId w:val="16"/>
  </w:num>
  <w:num w:numId="16">
    <w:abstractNumId w:val="18"/>
  </w:num>
  <w:num w:numId="17">
    <w:abstractNumId w:val="5"/>
  </w:num>
  <w:num w:numId="18">
    <w:abstractNumId w:val="7"/>
  </w:num>
  <w:num w:numId="19">
    <w:abstractNumId w:val="6"/>
  </w:num>
  <w:num w:numId="20">
    <w:abstractNumId w:val="20"/>
  </w:num>
  <w:num w:numId="21">
    <w:abstractNumId w:val="4"/>
  </w:num>
  <w:num w:numId="22">
    <w:abstractNumId w:val="14"/>
  </w:num>
  <w:num w:numId="23">
    <w:abstractNumId w:val="24"/>
  </w:num>
  <w:num w:numId="24">
    <w:abstractNumId w:val="17"/>
  </w:num>
  <w:num w:numId="25">
    <w:abstractNumId w:val="9"/>
  </w:num>
  <w:num w:numId="26">
    <w:abstractNumId w:val="13"/>
  </w:num>
  <w:num w:numId="27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65923"/>
    <w:rsid w:val="00077F00"/>
    <w:rsid w:val="00084EDD"/>
    <w:rsid w:val="000872F8"/>
    <w:rsid w:val="00095EF3"/>
    <w:rsid w:val="000A081A"/>
    <w:rsid w:val="000A1E6B"/>
    <w:rsid w:val="000B7F14"/>
    <w:rsid w:val="000D2113"/>
    <w:rsid w:val="00111444"/>
    <w:rsid w:val="00136CAF"/>
    <w:rsid w:val="001408AD"/>
    <w:rsid w:val="0015321A"/>
    <w:rsid w:val="00155BC3"/>
    <w:rsid w:val="00162542"/>
    <w:rsid w:val="001717F7"/>
    <w:rsid w:val="001831AE"/>
    <w:rsid w:val="00184A5A"/>
    <w:rsid w:val="001B4B57"/>
    <w:rsid w:val="001B668D"/>
    <w:rsid w:val="001C1C9E"/>
    <w:rsid w:val="001D05F3"/>
    <w:rsid w:val="001D3477"/>
    <w:rsid w:val="001D4421"/>
    <w:rsid w:val="001E3214"/>
    <w:rsid w:val="001F79A8"/>
    <w:rsid w:val="00214EF7"/>
    <w:rsid w:val="0023772E"/>
    <w:rsid w:val="00257AE2"/>
    <w:rsid w:val="00270640"/>
    <w:rsid w:val="002761D0"/>
    <w:rsid w:val="00281A87"/>
    <w:rsid w:val="00294310"/>
    <w:rsid w:val="0029509B"/>
    <w:rsid w:val="002A5F83"/>
    <w:rsid w:val="002A61BD"/>
    <w:rsid w:val="002C5CE0"/>
    <w:rsid w:val="002E1101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71807"/>
    <w:rsid w:val="00392A14"/>
    <w:rsid w:val="00395737"/>
    <w:rsid w:val="003B4B8E"/>
    <w:rsid w:val="003E13DF"/>
    <w:rsid w:val="003E6916"/>
    <w:rsid w:val="0040367D"/>
    <w:rsid w:val="00403A15"/>
    <w:rsid w:val="00404BB3"/>
    <w:rsid w:val="00410E60"/>
    <w:rsid w:val="00414A42"/>
    <w:rsid w:val="0044799C"/>
    <w:rsid w:val="0045007E"/>
    <w:rsid w:val="00452D04"/>
    <w:rsid w:val="0045793D"/>
    <w:rsid w:val="004606E6"/>
    <w:rsid w:val="00462E9D"/>
    <w:rsid w:val="00477739"/>
    <w:rsid w:val="00494150"/>
    <w:rsid w:val="004A5B1E"/>
    <w:rsid w:val="004A7C73"/>
    <w:rsid w:val="004B4D9A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90952"/>
    <w:rsid w:val="005A2A3B"/>
    <w:rsid w:val="005D28F2"/>
    <w:rsid w:val="005E4C15"/>
    <w:rsid w:val="005E4D30"/>
    <w:rsid w:val="005F23DF"/>
    <w:rsid w:val="005F37AA"/>
    <w:rsid w:val="00613D72"/>
    <w:rsid w:val="00624C7A"/>
    <w:rsid w:val="00660DE5"/>
    <w:rsid w:val="00663439"/>
    <w:rsid w:val="00671971"/>
    <w:rsid w:val="0067385A"/>
    <w:rsid w:val="00677380"/>
    <w:rsid w:val="00682F96"/>
    <w:rsid w:val="0069647C"/>
    <w:rsid w:val="006A0DAF"/>
    <w:rsid w:val="006A2F8A"/>
    <w:rsid w:val="006A5C2A"/>
    <w:rsid w:val="006B0F02"/>
    <w:rsid w:val="006B3177"/>
    <w:rsid w:val="006B3B68"/>
    <w:rsid w:val="006B70EF"/>
    <w:rsid w:val="006C1C17"/>
    <w:rsid w:val="006C5E59"/>
    <w:rsid w:val="006D33E6"/>
    <w:rsid w:val="006D640E"/>
    <w:rsid w:val="006E3F3C"/>
    <w:rsid w:val="00702CD0"/>
    <w:rsid w:val="007047A1"/>
    <w:rsid w:val="007206AB"/>
    <w:rsid w:val="00725099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10B1"/>
    <w:rsid w:val="00797824"/>
    <w:rsid w:val="007B1F8D"/>
    <w:rsid w:val="007D7CE3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C2AC1"/>
    <w:rsid w:val="009C79BA"/>
    <w:rsid w:val="009D01DD"/>
    <w:rsid w:val="009E1F71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A11A8"/>
    <w:rsid w:val="00AA7AD3"/>
    <w:rsid w:val="00AB4BC5"/>
    <w:rsid w:val="00AC4428"/>
    <w:rsid w:val="00AD1DD3"/>
    <w:rsid w:val="00AF3252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42"/>
    <w:rsid w:val="00B71356"/>
    <w:rsid w:val="00B73625"/>
    <w:rsid w:val="00B751A7"/>
    <w:rsid w:val="00B86A00"/>
    <w:rsid w:val="00B87236"/>
    <w:rsid w:val="00B91A0E"/>
    <w:rsid w:val="00B9219E"/>
    <w:rsid w:val="00B97786"/>
    <w:rsid w:val="00BC227B"/>
    <w:rsid w:val="00BD6100"/>
    <w:rsid w:val="00BF0896"/>
    <w:rsid w:val="00BF1808"/>
    <w:rsid w:val="00BF3527"/>
    <w:rsid w:val="00BF5E1F"/>
    <w:rsid w:val="00C0689A"/>
    <w:rsid w:val="00C26318"/>
    <w:rsid w:val="00C27413"/>
    <w:rsid w:val="00C277C6"/>
    <w:rsid w:val="00C317E0"/>
    <w:rsid w:val="00C37CFA"/>
    <w:rsid w:val="00C446A1"/>
    <w:rsid w:val="00C543F3"/>
    <w:rsid w:val="00C66A70"/>
    <w:rsid w:val="00C745E5"/>
    <w:rsid w:val="00C94BC5"/>
    <w:rsid w:val="00CA50E7"/>
    <w:rsid w:val="00CC64A4"/>
    <w:rsid w:val="00CD0FD7"/>
    <w:rsid w:val="00CE6176"/>
    <w:rsid w:val="00CE783C"/>
    <w:rsid w:val="00CF253E"/>
    <w:rsid w:val="00CF4E8E"/>
    <w:rsid w:val="00CF78B1"/>
    <w:rsid w:val="00D052D7"/>
    <w:rsid w:val="00D31A9E"/>
    <w:rsid w:val="00D56F46"/>
    <w:rsid w:val="00D62735"/>
    <w:rsid w:val="00D7231B"/>
    <w:rsid w:val="00D72AA4"/>
    <w:rsid w:val="00D7431B"/>
    <w:rsid w:val="00D90BFE"/>
    <w:rsid w:val="00DB0F9F"/>
    <w:rsid w:val="00DB2BCB"/>
    <w:rsid w:val="00DC794B"/>
    <w:rsid w:val="00DD0F7E"/>
    <w:rsid w:val="00DE1E37"/>
    <w:rsid w:val="00E15173"/>
    <w:rsid w:val="00E16E36"/>
    <w:rsid w:val="00E249F2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11C13"/>
    <w:rsid w:val="00F178F8"/>
    <w:rsid w:val="00F24720"/>
    <w:rsid w:val="00F36312"/>
    <w:rsid w:val="00F378E2"/>
    <w:rsid w:val="00F54EEC"/>
    <w:rsid w:val="00F833E5"/>
    <w:rsid w:val="00F87398"/>
    <w:rsid w:val="00FC4D2F"/>
    <w:rsid w:val="00FD4FA3"/>
    <w:rsid w:val="00FE0A25"/>
    <w:rsid w:val="00FF38E7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30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Heading2"/>
    <w:next w:val="Norma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Heading1"/>
    <w:next w:val="Norma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Heading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Heading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Heading3"/>
    <w:next w:val="Norma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Heading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Heading4"/>
    <w:next w:val="Norma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TableGrid">
    <w:name w:val="Table Grid"/>
    <w:basedOn w:val="TableNormal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Heading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0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F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B0F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F9F"/>
  </w:style>
  <w:style w:type="paragraph" w:styleId="Footer">
    <w:name w:val="footer"/>
    <w:basedOn w:val="Normal"/>
    <w:link w:val="Foot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F9F"/>
  </w:style>
  <w:style w:type="paragraph" w:styleId="Caption">
    <w:name w:val="caption"/>
    <w:basedOn w:val="Normal"/>
    <w:next w:val="Norma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79A8"/>
    <w:pPr>
      <w:spacing w:after="0"/>
    </w:pPr>
  </w:style>
  <w:style w:type="character" w:customStyle="1" w:styleId="st">
    <w:name w:val="st"/>
    <w:basedOn w:val="DefaultParagraphFont"/>
    <w:rsid w:val="000345FC"/>
  </w:style>
  <w:style w:type="paragraph" w:styleId="Bibliography">
    <w:name w:val="Bibliography"/>
    <w:basedOn w:val="Normal"/>
    <w:next w:val="Normal"/>
    <w:uiPriority w:val="37"/>
    <w:unhideWhenUsed/>
    <w:rsid w:val="0030444E"/>
  </w:style>
  <w:style w:type="paragraph" w:customStyle="1" w:styleId="ZoznamLiteratury">
    <w:name w:val="Zoznam Literatury"/>
    <w:basedOn w:val="Norma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CommentReference">
    <w:name w:val="annotation reference"/>
    <w:basedOn w:val="DefaultParagraphFont"/>
    <w:semiHidden/>
    <w:unhideWhenUsed/>
    <w:rsid w:val="005D28F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8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8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8F2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1DA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youtube.com/watch?v=YYXdXT2l-Gg&amp;list=PL-osiE80TeTt2d9bfVyTiXJA-UTHn6WwU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eadthedocs.org/projects/pythonguide/downloads/pdf/latest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python.org/moin/FrontPa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davekuhlman.org/python_book_01.pdf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C52C2EB2-FEA9-4D49-BA29-90FEAFCCE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3377</TotalTime>
  <Pages>7</Pages>
  <Words>369</Words>
  <Characters>2825</Characters>
  <Application>Microsoft Office Word</Application>
  <DocSecurity>0</DocSecurity>
  <Lines>252</Lines>
  <Paragraphs>203</Paragraphs>
  <ScaleCrop>false</ScaleCrop>
  <HeadingPairs>
    <vt:vector size="8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  <vt:variant>
        <vt:lpstr>Titel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13" baseType="lpstr">
      <vt:lpstr/>
      <vt:lpstr>Beginner</vt:lpstr>
      <vt:lpstr>Intermediate</vt:lpstr>
      <vt:lpstr>Advanced</vt:lpstr>
      <vt:lpstr/>
      <vt:lpstr>References</vt:lpstr>
      <vt:lpstr>    Courses</vt:lpstr>
      <vt:lpstr>Notez</vt:lpstr>
      <vt:lpstr>    Naming convention</vt:lpstr>
      <vt:lpstr>    Operators</vt:lpstr>
      <vt:lpstr>    Sequences and iterators</vt:lpstr>
      <vt:lpstr/>
      <vt:lpstr/>
    </vt:vector>
  </TitlesOfParts>
  <Company/>
  <LinksUpToDate>false</LinksUpToDate>
  <CharactersWithSpaces>3139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Barto, Norbert</cp:lastModifiedBy>
  <cp:revision>48</cp:revision>
  <cp:lastPrinted>2014-03-17T12:58:00Z</cp:lastPrinted>
  <dcterms:created xsi:type="dcterms:W3CDTF">2019-01-07T11:52:00Z</dcterms:created>
  <dcterms:modified xsi:type="dcterms:W3CDTF">2020-07-22T11:12:00Z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