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96754D" w:rsidRPr="00A829D8" w14:paraId="3C071F4C" w14:textId="77777777" w:rsidTr="00936723">
        <w:trPr>
          <w:trHeight w:val="652"/>
        </w:trPr>
        <w:tc>
          <w:tcPr>
            <w:tcW w:w="1200" w:type="pct"/>
            <w:vAlign w:val="bottom"/>
          </w:tcPr>
          <w:p w14:paraId="103DE505" w14:textId="77777777" w:rsidR="0096754D" w:rsidRPr="00A829D8" w:rsidRDefault="0096754D" w:rsidP="00764113">
            <w:pPr>
              <w:spacing w:line="259" w:lineRule="auto"/>
              <w:rPr>
                <w:b/>
                <w:sz w:val="32"/>
              </w:rPr>
            </w:pPr>
          </w:p>
        </w:tc>
        <w:tc>
          <w:tcPr>
            <w:tcW w:w="3800" w:type="pct"/>
            <w:vAlign w:val="bottom"/>
          </w:tcPr>
          <w:p w14:paraId="3187A664" w14:textId="77777777" w:rsidR="0096754D" w:rsidRDefault="0096754D" w:rsidP="00682F96">
            <w:pPr>
              <w:spacing w:line="259" w:lineRule="auto"/>
              <w:jc w:val="right"/>
              <w:rPr>
                <w:b/>
                <w:sz w:val="32"/>
              </w:rPr>
            </w:pPr>
          </w:p>
        </w:tc>
      </w:tr>
    </w:tbl>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737549AA" w14:textId="77777777" w:rsidR="000C13F5"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5201087" w:history="1">
            <w:r w:rsidR="000C13F5" w:rsidRPr="001926F6">
              <w:rPr>
                <w:rStyle w:val="Hyperlink"/>
                <w:noProof/>
              </w:rPr>
              <w:t>1.</w:t>
            </w:r>
            <w:r w:rsidR="000C13F5">
              <w:rPr>
                <w:rFonts w:eastAsiaTheme="minorEastAsia"/>
                <w:noProof/>
                <w:lang w:val="en-US"/>
              </w:rPr>
              <w:tab/>
            </w:r>
            <w:r w:rsidR="000C13F5" w:rsidRPr="001926F6">
              <w:rPr>
                <w:rStyle w:val="Hyperlink"/>
                <w:noProof/>
              </w:rPr>
              <w:t>Virago project</w:t>
            </w:r>
            <w:r w:rsidR="000C13F5">
              <w:rPr>
                <w:noProof/>
                <w:webHidden/>
              </w:rPr>
              <w:tab/>
            </w:r>
            <w:r w:rsidR="000C13F5">
              <w:rPr>
                <w:noProof/>
                <w:webHidden/>
              </w:rPr>
              <w:fldChar w:fldCharType="begin"/>
            </w:r>
            <w:r w:rsidR="000C13F5">
              <w:rPr>
                <w:noProof/>
                <w:webHidden/>
              </w:rPr>
              <w:instrText xml:space="preserve"> PAGEREF _Toc5201087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7597E136" w14:textId="77777777" w:rsidR="000C13F5" w:rsidRDefault="009F6E6F">
          <w:pPr>
            <w:pStyle w:val="TOC2"/>
            <w:tabs>
              <w:tab w:val="left" w:pos="660"/>
              <w:tab w:val="right" w:leader="dot" w:pos="8777"/>
            </w:tabs>
            <w:rPr>
              <w:rFonts w:eastAsiaTheme="minorEastAsia"/>
              <w:noProof/>
              <w:lang w:val="en-US"/>
            </w:rPr>
          </w:pPr>
          <w:hyperlink w:anchor="_Toc5201088" w:history="1">
            <w:r w:rsidR="000C13F5" w:rsidRPr="001926F6">
              <w:rPr>
                <w:rStyle w:val="Hyperlink"/>
                <w:noProof/>
                <w14:scene3d>
                  <w14:camera w14:prst="orthographicFront"/>
                  <w14:lightRig w14:rig="threePt" w14:dir="t">
                    <w14:rot w14:lat="0" w14:lon="0" w14:rev="0"/>
                  </w14:lightRig>
                </w14:scene3d>
              </w:rPr>
              <w:t>1.</w:t>
            </w:r>
            <w:r w:rsidR="000C13F5">
              <w:rPr>
                <w:rFonts w:eastAsiaTheme="minorEastAsia"/>
                <w:noProof/>
                <w:lang w:val="en-US"/>
              </w:rPr>
              <w:tab/>
            </w:r>
            <w:r w:rsidR="000C13F5" w:rsidRPr="001926F6">
              <w:rPr>
                <w:rStyle w:val="Hyperlink"/>
                <w:noProof/>
              </w:rPr>
              <w:t>CloudWatch – General</w:t>
            </w:r>
            <w:r w:rsidR="000C13F5">
              <w:rPr>
                <w:noProof/>
                <w:webHidden/>
              </w:rPr>
              <w:tab/>
            </w:r>
            <w:r w:rsidR="000C13F5">
              <w:rPr>
                <w:noProof/>
                <w:webHidden/>
              </w:rPr>
              <w:fldChar w:fldCharType="begin"/>
            </w:r>
            <w:r w:rsidR="000C13F5">
              <w:rPr>
                <w:noProof/>
                <w:webHidden/>
              </w:rPr>
              <w:instrText xml:space="preserve"> PAGEREF _Toc5201088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5EA7C888" w14:textId="77777777" w:rsidR="000C13F5" w:rsidRDefault="009F6E6F">
          <w:pPr>
            <w:pStyle w:val="TOC2"/>
            <w:tabs>
              <w:tab w:val="left" w:pos="660"/>
              <w:tab w:val="right" w:leader="dot" w:pos="8777"/>
            </w:tabs>
            <w:rPr>
              <w:rFonts w:eastAsiaTheme="minorEastAsia"/>
              <w:noProof/>
              <w:lang w:val="en-US"/>
            </w:rPr>
          </w:pPr>
          <w:hyperlink w:anchor="_Toc5201089" w:history="1">
            <w:r w:rsidR="000C13F5" w:rsidRPr="001926F6">
              <w:rPr>
                <w:rStyle w:val="Hyperlink"/>
                <w:noProof/>
                <w14:scene3d>
                  <w14:camera w14:prst="orthographicFront"/>
                  <w14:lightRig w14:rig="threePt" w14:dir="t">
                    <w14:rot w14:lat="0" w14:lon="0" w14:rev="0"/>
                  </w14:lightRig>
                </w14:scene3d>
              </w:rPr>
              <w:t>2.</w:t>
            </w:r>
            <w:r w:rsidR="000C13F5">
              <w:rPr>
                <w:rFonts w:eastAsiaTheme="minorEastAsia"/>
                <w:noProof/>
                <w:lang w:val="en-US"/>
              </w:rPr>
              <w:tab/>
            </w:r>
            <w:r w:rsidR="000C13F5" w:rsidRPr="001926F6">
              <w:rPr>
                <w:rStyle w:val="Hyperlink"/>
                <w:noProof/>
              </w:rPr>
              <w:t>Push snapshot metrics to CloudWatch? ?</w:t>
            </w:r>
            <w:r w:rsidR="000C13F5">
              <w:rPr>
                <w:noProof/>
                <w:webHidden/>
              </w:rPr>
              <w:tab/>
            </w:r>
            <w:r w:rsidR="000C13F5">
              <w:rPr>
                <w:noProof/>
                <w:webHidden/>
              </w:rPr>
              <w:fldChar w:fldCharType="begin"/>
            </w:r>
            <w:r w:rsidR="000C13F5">
              <w:rPr>
                <w:noProof/>
                <w:webHidden/>
              </w:rPr>
              <w:instrText xml:space="preserve"> PAGEREF _Toc5201089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65C4E33E" w14:textId="77777777" w:rsidR="000C13F5" w:rsidRDefault="009F6E6F">
          <w:pPr>
            <w:pStyle w:val="TOC2"/>
            <w:tabs>
              <w:tab w:val="left" w:pos="660"/>
              <w:tab w:val="right" w:leader="dot" w:pos="8777"/>
            </w:tabs>
            <w:rPr>
              <w:rFonts w:eastAsiaTheme="minorEastAsia"/>
              <w:noProof/>
              <w:lang w:val="en-US"/>
            </w:rPr>
          </w:pPr>
          <w:hyperlink w:anchor="_Toc5201090" w:history="1">
            <w:r w:rsidR="000C13F5" w:rsidRPr="001926F6">
              <w:rPr>
                <w:rStyle w:val="Hyperlink"/>
                <w:noProof/>
                <w14:scene3d>
                  <w14:camera w14:prst="orthographicFront"/>
                  <w14:lightRig w14:rig="threePt" w14:dir="t">
                    <w14:rot w14:lat="0" w14:lon="0" w14:rev="0"/>
                  </w14:lightRig>
                </w14:scene3d>
              </w:rPr>
              <w:t>3.</w:t>
            </w:r>
            <w:r w:rsidR="000C13F5">
              <w:rPr>
                <w:rFonts w:eastAsiaTheme="minorEastAsia"/>
                <w:noProof/>
                <w:lang w:val="en-US"/>
              </w:rPr>
              <w:tab/>
            </w:r>
            <w:r w:rsidR="000C13F5" w:rsidRPr="001926F6">
              <w:rPr>
                <w:rStyle w:val="Hyperlink"/>
                <w:noProof/>
              </w:rPr>
              <w:t>CW – Event Bus</w:t>
            </w:r>
            <w:r w:rsidR="000C13F5">
              <w:rPr>
                <w:noProof/>
                <w:webHidden/>
              </w:rPr>
              <w:tab/>
            </w:r>
            <w:r w:rsidR="000C13F5">
              <w:rPr>
                <w:noProof/>
                <w:webHidden/>
              </w:rPr>
              <w:fldChar w:fldCharType="begin"/>
            </w:r>
            <w:r w:rsidR="000C13F5">
              <w:rPr>
                <w:noProof/>
                <w:webHidden/>
              </w:rPr>
              <w:instrText xml:space="preserve"> PAGEREF _Toc5201090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4D4EB98F" w14:textId="77777777" w:rsidR="000C13F5" w:rsidRDefault="009F6E6F">
          <w:pPr>
            <w:pStyle w:val="TOC2"/>
            <w:tabs>
              <w:tab w:val="left" w:pos="660"/>
              <w:tab w:val="right" w:leader="dot" w:pos="8777"/>
            </w:tabs>
            <w:rPr>
              <w:rFonts w:eastAsiaTheme="minorEastAsia"/>
              <w:noProof/>
              <w:lang w:val="en-US"/>
            </w:rPr>
          </w:pPr>
          <w:hyperlink w:anchor="_Toc5201091" w:history="1">
            <w:r w:rsidR="000C13F5" w:rsidRPr="001926F6">
              <w:rPr>
                <w:rStyle w:val="Hyperlink"/>
                <w:noProof/>
                <w14:scene3d>
                  <w14:camera w14:prst="orthographicFront"/>
                  <w14:lightRig w14:rig="threePt" w14:dir="t">
                    <w14:rot w14:lat="0" w14:lon="0" w14:rev="0"/>
                  </w14:lightRig>
                </w14:scene3d>
              </w:rPr>
              <w:t>4.</w:t>
            </w:r>
            <w:r w:rsidR="000C13F5">
              <w:rPr>
                <w:rFonts w:eastAsiaTheme="minorEastAsia"/>
                <w:noProof/>
                <w:lang w:val="en-US"/>
              </w:rPr>
              <w:tab/>
            </w:r>
            <w:r w:rsidR="000C13F5" w:rsidRPr="001926F6">
              <w:rPr>
                <w:rStyle w:val="Hyperlink"/>
                <w:noProof/>
              </w:rPr>
              <w:t>CloudWatch Rules !</w:t>
            </w:r>
            <w:r w:rsidR="000C13F5">
              <w:rPr>
                <w:noProof/>
                <w:webHidden/>
              </w:rPr>
              <w:tab/>
            </w:r>
            <w:r w:rsidR="000C13F5">
              <w:rPr>
                <w:noProof/>
                <w:webHidden/>
              </w:rPr>
              <w:fldChar w:fldCharType="begin"/>
            </w:r>
            <w:r w:rsidR="000C13F5">
              <w:rPr>
                <w:noProof/>
                <w:webHidden/>
              </w:rPr>
              <w:instrText xml:space="preserve"> PAGEREF _Toc5201091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60317C56" w14:textId="77777777" w:rsidR="000C13F5" w:rsidRDefault="009F6E6F">
          <w:pPr>
            <w:pStyle w:val="TOC2"/>
            <w:tabs>
              <w:tab w:val="left" w:pos="660"/>
              <w:tab w:val="right" w:leader="dot" w:pos="8777"/>
            </w:tabs>
            <w:rPr>
              <w:rFonts w:eastAsiaTheme="minorEastAsia"/>
              <w:noProof/>
              <w:lang w:val="en-US"/>
            </w:rPr>
          </w:pPr>
          <w:hyperlink w:anchor="_Toc5201092" w:history="1">
            <w:r w:rsidR="000C13F5" w:rsidRPr="001926F6">
              <w:rPr>
                <w:rStyle w:val="Hyperlink"/>
                <w:noProof/>
                <w14:scene3d>
                  <w14:camera w14:prst="orthographicFront"/>
                  <w14:lightRig w14:rig="threePt" w14:dir="t">
                    <w14:rot w14:lat="0" w14:lon="0" w14:rev="0"/>
                  </w14:lightRig>
                </w14:scene3d>
              </w:rPr>
              <w:t>5.</w:t>
            </w:r>
            <w:r w:rsidR="000C13F5">
              <w:rPr>
                <w:rFonts w:eastAsiaTheme="minorEastAsia"/>
                <w:noProof/>
                <w:lang w:val="en-US"/>
              </w:rPr>
              <w:tab/>
            </w:r>
            <w:r w:rsidR="000C13F5" w:rsidRPr="001926F6">
              <w:rPr>
                <w:rStyle w:val="Hyperlink"/>
                <w:noProof/>
              </w:rPr>
              <w:t>CW Agents</w:t>
            </w:r>
            <w:r w:rsidR="000C13F5">
              <w:rPr>
                <w:noProof/>
                <w:webHidden/>
              </w:rPr>
              <w:tab/>
            </w:r>
            <w:r w:rsidR="000C13F5">
              <w:rPr>
                <w:noProof/>
                <w:webHidden/>
              </w:rPr>
              <w:fldChar w:fldCharType="begin"/>
            </w:r>
            <w:r w:rsidR="000C13F5">
              <w:rPr>
                <w:noProof/>
                <w:webHidden/>
              </w:rPr>
              <w:instrText xml:space="preserve"> PAGEREF _Toc5201092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657BE3D4" w14:textId="77777777" w:rsidR="000C13F5" w:rsidRDefault="009F6E6F">
          <w:pPr>
            <w:pStyle w:val="TOC2"/>
            <w:tabs>
              <w:tab w:val="left" w:pos="660"/>
              <w:tab w:val="right" w:leader="dot" w:pos="8777"/>
            </w:tabs>
            <w:rPr>
              <w:rFonts w:eastAsiaTheme="minorEastAsia"/>
              <w:noProof/>
              <w:lang w:val="en-US"/>
            </w:rPr>
          </w:pPr>
          <w:hyperlink w:anchor="_Toc5201093" w:history="1">
            <w:r w:rsidR="000C13F5" w:rsidRPr="001926F6">
              <w:rPr>
                <w:rStyle w:val="Hyperlink"/>
                <w:noProof/>
                <w14:scene3d>
                  <w14:camera w14:prst="orthographicFront"/>
                  <w14:lightRig w14:rig="threePt" w14:dir="t">
                    <w14:rot w14:lat="0" w14:lon="0" w14:rev="0"/>
                  </w14:lightRig>
                </w14:scene3d>
              </w:rPr>
              <w:t>6.</w:t>
            </w:r>
            <w:r w:rsidR="000C13F5">
              <w:rPr>
                <w:rFonts w:eastAsiaTheme="minorEastAsia"/>
                <w:noProof/>
                <w:lang w:val="en-US"/>
              </w:rPr>
              <w:tab/>
            </w:r>
            <w:r w:rsidR="000C13F5" w:rsidRPr="001926F6">
              <w:rPr>
                <w:rStyle w:val="Hyperlink"/>
                <w:noProof/>
              </w:rPr>
              <w:t>Difference between DC and DCGW</w:t>
            </w:r>
            <w:r w:rsidR="000C13F5">
              <w:rPr>
                <w:noProof/>
                <w:webHidden/>
              </w:rPr>
              <w:tab/>
            </w:r>
            <w:r w:rsidR="000C13F5">
              <w:rPr>
                <w:noProof/>
                <w:webHidden/>
              </w:rPr>
              <w:fldChar w:fldCharType="begin"/>
            </w:r>
            <w:r w:rsidR="000C13F5">
              <w:rPr>
                <w:noProof/>
                <w:webHidden/>
              </w:rPr>
              <w:instrText xml:space="preserve"> PAGEREF _Toc5201093 \h </w:instrText>
            </w:r>
            <w:r w:rsidR="000C13F5">
              <w:rPr>
                <w:noProof/>
                <w:webHidden/>
              </w:rPr>
            </w:r>
            <w:r w:rsidR="000C13F5">
              <w:rPr>
                <w:noProof/>
                <w:webHidden/>
              </w:rPr>
              <w:fldChar w:fldCharType="separate"/>
            </w:r>
            <w:r w:rsidR="000C13F5">
              <w:rPr>
                <w:noProof/>
                <w:webHidden/>
              </w:rPr>
              <w:t>3</w:t>
            </w:r>
            <w:r w:rsidR="000C13F5">
              <w:rPr>
                <w:noProof/>
                <w:webHidden/>
              </w:rPr>
              <w:fldChar w:fldCharType="end"/>
            </w:r>
          </w:hyperlink>
        </w:p>
        <w:p w14:paraId="5CE02E21" w14:textId="77777777" w:rsidR="000C13F5" w:rsidRDefault="009F6E6F">
          <w:pPr>
            <w:pStyle w:val="TOC2"/>
            <w:tabs>
              <w:tab w:val="left" w:pos="660"/>
              <w:tab w:val="right" w:leader="dot" w:pos="8777"/>
            </w:tabs>
            <w:rPr>
              <w:rFonts w:eastAsiaTheme="minorEastAsia"/>
              <w:noProof/>
              <w:lang w:val="en-US"/>
            </w:rPr>
          </w:pPr>
          <w:hyperlink w:anchor="_Toc5201094" w:history="1">
            <w:r w:rsidR="000C13F5" w:rsidRPr="001926F6">
              <w:rPr>
                <w:rStyle w:val="Hyperlink"/>
                <w:noProof/>
                <w14:scene3d>
                  <w14:camera w14:prst="orthographicFront"/>
                  <w14:lightRig w14:rig="threePt" w14:dir="t">
                    <w14:rot w14:lat="0" w14:lon="0" w14:rev="0"/>
                  </w14:lightRig>
                </w14:scene3d>
              </w:rPr>
              <w:t>7.</w:t>
            </w:r>
            <w:r w:rsidR="000C13F5">
              <w:rPr>
                <w:rFonts w:eastAsiaTheme="minorEastAsia"/>
                <w:noProof/>
                <w:lang w:val="en-US"/>
              </w:rPr>
              <w:tab/>
            </w:r>
            <w:r w:rsidR="000C13F5" w:rsidRPr="001926F6">
              <w:rPr>
                <w:rStyle w:val="Hyperlink"/>
                <w:noProof/>
              </w:rPr>
              <w:t>Active Directory</w:t>
            </w:r>
            <w:r w:rsidR="000C13F5">
              <w:rPr>
                <w:noProof/>
                <w:webHidden/>
              </w:rPr>
              <w:tab/>
            </w:r>
            <w:r w:rsidR="000C13F5">
              <w:rPr>
                <w:noProof/>
                <w:webHidden/>
              </w:rPr>
              <w:fldChar w:fldCharType="begin"/>
            </w:r>
            <w:r w:rsidR="000C13F5">
              <w:rPr>
                <w:noProof/>
                <w:webHidden/>
              </w:rPr>
              <w:instrText xml:space="preserve"> PAGEREF _Toc5201094 \h </w:instrText>
            </w:r>
            <w:r w:rsidR="000C13F5">
              <w:rPr>
                <w:noProof/>
                <w:webHidden/>
              </w:rPr>
            </w:r>
            <w:r w:rsidR="000C13F5">
              <w:rPr>
                <w:noProof/>
                <w:webHidden/>
              </w:rPr>
              <w:fldChar w:fldCharType="separate"/>
            </w:r>
            <w:r w:rsidR="000C13F5">
              <w:rPr>
                <w:noProof/>
                <w:webHidden/>
              </w:rPr>
              <w:t>4</w:t>
            </w:r>
            <w:r w:rsidR="000C13F5">
              <w:rPr>
                <w:noProof/>
                <w:webHidden/>
              </w:rPr>
              <w:fldChar w:fldCharType="end"/>
            </w:r>
          </w:hyperlink>
        </w:p>
        <w:p w14:paraId="1F569A55" w14:textId="77777777" w:rsidR="000C13F5" w:rsidRDefault="009F6E6F">
          <w:pPr>
            <w:pStyle w:val="TOC2"/>
            <w:tabs>
              <w:tab w:val="left" w:pos="660"/>
              <w:tab w:val="right" w:leader="dot" w:pos="8777"/>
            </w:tabs>
            <w:rPr>
              <w:rFonts w:eastAsiaTheme="minorEastAsia"/>
              <w:noProof/>
              <w:lang w:val="en-US"/>
            </w:rPr>
          </w:pPr>
          <w:hyperlink w:anchor="_Toc5201095" w:history="1">
            <w:r w:rsidR="000C13F5" w:rsidRPr="001926F6">
              <w:rPr>
                <w:rStyle w:val="Hyperlink"/>
                <w:noProof/>
                <w14:scene3d>
                  <w14:camera w14:prst="orthographicFront"/>
                  <w14:lightRig w14:rig="threePt" w14:dir="t">
                    <w14:rot w14:lat="0" w14:lon="0" w14:rev="0"/>
                  </w14:lightRig>
                </w14:scene3d>
              </w:rPr>
              <w:t>8.</w:t>
            </w:r>
            <w:r w:rsidR="000C13F5">
              <w:rPr>
                <w:rFonts w:eastAsiaTheme="minorEastAsia"/>
                <w:noProof/>
                <w:lang w:val="en-US"/>
              </w:rPr>
              <w:tab/>
            </w:r>
            <w:r w:rsidR="000C13F5" w:rsidRPr="001926F6">
              <w:rPr>
                <w:rStyle w:val="Hyperlink"/>
                <w:noProof/>
              </w:rPr>
              <w:t>CloudTrail Events</w:t>
            </w:r>
            <w:r w:rsidR="000C13F5">
              <w:rPr>
                <w:noProof/>
                <w:webHidden/>
              </w:rPr>
              <w:tab/>
            </w:r>
            <w:r w:rsidR="000C13F5">
              <w:rPr>
                <w:noProof/>
                <w:webHidden/>
              </w:rPr>
              <w:fldChar w:fldCharType="begin"/>
            </w:r>
            <w:r w:rsidR="000C13F5">
              <w:rPr>
                <w:noProof/>
                <w:webHidden/>
              </w:rPr>
              <w:instrText xml:space="preserve"> PAGEREF _Toc5201095 \h </w:instrText>
            </w:r>
            <w:r w:rsidR="000C13F5">
              <w:rPr>
                <w:noProof/>
                <w:webHidden/>
              </w:rPr>
            </w:r>
            <w:r w:rsidR="000C13F5">
              <w:rPr>
                <w:noProof/>
                <w:webHidden/>
              </w:rPr>
              <w:fldChar w:fldCharType="separate"/>
            </w:r>
            <w:r w:rsidR="000C13F5">
              <w:rPr>
                <w:noProof/>
                <w:webHidden/>
              </w:rPr>
              <w:t>4</w:t>
            </w:r>
            <w:r w:rsidR="000C13F5">
              <w:rPr>
                <w:noProof/>
                <w:webHidden/>
              </w:rPr>
              <w:fldChar w:fldCharType="end"/>
            </w:r>
          </w:hyperlink>
        </w:p>
        <w:p w14:paraId="586B6966" w14:textId="77777777" w:rsidR="000C13F5" w:rsidRDefault="009F6E6F">
          <w:pPr>
            <w:pStyle w:val="TOC2"/>
            <w:tabs>
              <w:tab w:val="left" w:pos="660"/>
              <w:tab w:val="right" w:leader="dot" w:pos="8777"/>
            </w:tabs>
            <w:rPr>
              <w:rFonts w:eastAsiaTheme="minorEastAsia"/>
              <w:noProof/>
              <w:lang w:val="en-US"/>
            </w:rPr>
          </w:pPr>
          <w:hyperlink w:anchor="_Toc5201096" w:history="1">
            <w:r w:rsidR="000C13F5" w:rsidRPr="001926F6">
              <w:rPr>
                <w:rStyle w:val="Hyperlink"/>
                <w:noProof/>
                <w14:scene3d>
                  <w14:camera w14:prst="orthographicFront"/>
                  <w14:lightRig w14:rig="threePt" w14:dir="t">
                    <w14:rot w14:lat="0" w14:lon="0" w14:rev="0"/>
                  </w14:lightRig>
                </w14:scene3d>
              </w:rPr>
              <w:t>9.</w:t>
            </w:r>
            <w:r w:rsidR="000C13F5">
              <w:rPr>
                <w:rFonts w:eastAsiaTheme="minorEastAsia"/>
                <w:noProof/>
                <w:lang w:val="en-US"/>
              </w:rPr>
              <w:tab/>
            </w:r>
            <w:r w:rsidR="000C13F5" w:rsidRPr="001926F6">
              <w:rPr>
                <w:rStyle w:val="Hyperlink"/>
                <w:noProof/>
              </w:rPr>
              <w:t>Secrets Manager</w:t>
            </w:r>
            <w:r w:rsidR="000C13F5">
              <w:rPr>
                <w:noProof/>
                <w:webHidden/>
              </w:rPr>
              <w:tab/>
            </w:r>
            <w:r w:rsidR="000C13F5">
              <w:rPr>
                <w:noProof/>
                <w:webHidden/>
              </w:rPr>
              <w:fldChar w:fldCharType="begin"/>
            </w:r>
            <w:r w:rsidR="000C13F5">
              <w:rPr>
                <w:noProof/>
                <w:webHidden/>
              </w:rPr>
              <w:instrText xml:space="preserve"> PAGEREF _Toc5201096 \h </w:instrText>
            </w:r>
            <w:r w:rsidR="000C13F5">
              <w:rPr>
                <w:noProof/>
                <w:webHidden/>
              </w:rPr>
            </w:r>
            <w:r w:rsidR="000C13F5">
              <w:rPr>
                <w:noProof/>
                <w:webHidden/>
              </w:rPr>
              <w:fldChar w:fldCharType="separate"/>
            </w:r>
            <w:r w:rsidR="000C13F5">
              <w:rPr>
                <w:noProof/>
                <w:webHidden/>
              </w:rPr>
              <w:t>4</w:t>
            </w:r>
            <w:r w:rsidR="000C13F5">
              <w:rPr>
                <w:noProof/>
                <w:webHidden/>
              </w:rPr>
              <w:fldChar w:fldCharType="end"/>
            </w:r>
          </w:hyperlink>
        </w:p>
        <w:p w14:paraId="2BB74293" w14:textId="77777777" w:rsidR="000C13F5" w:rsidRDefault="009F6E6F">
          <w:pPr>
            <w:pStyle w:val="TOC2"/>
            <w:tabs>
              <w:tab w:val="left" w:pos="880"/>
              <w:tab w:val="right" w:leader="dot" w:pos="8777"/>
            </w:tabs>
            <w:rPr>
              <w:rFonts w:eastAsiaTheme="minorEastAsia"/>
              <w:noProof/>
              <w:lang w:val="en-US"/>
            </w:rPr>
          </w:pPr>
          <w:hyperlink w:anchor="_Toc5201097" w:history="1">
            <w:r w:rsidR="000C13F5" w:rsidRPr="001926F6">
              <w:rPr>
                <w:rStyle w:val="Hyperlink"/>
                <w:noProof/>
                <w14:scene3d>
                  <w14:camera w14:prst="orthographicFront"/>
                  <w14:lightRig w14:rig="threePt" w14:dir="t">
                    <w14:rot w14:lat="0" w14:lon="0" w14:rev="0"/>
                  </w14:lightRig>
                </w14:scene3d>
              </w:rPr>
              <w:t>10.</w:t>
            </w:r>
            <w:r w:rsidR="000C13F5">
              <w:rPr>
                <w:rFonts w:eastAsiaTheme="minorEastAsia"/>
                <w:noProof/>
                <w:lang w:val="en-US"/>
              </w:rPr>
              <w:tab/>
            </w:r>
            <w:r w:rsidR="000C13F5" w:rsidRPr="001926F6">
              <w:rPr>
                <w:rStyle w:val="Hyperlink"/>
                <w:noProof/>
              </w:rPr>
              <w:t>Prometheus</w:t>
            </w:r>
            <w:r w:rsidR="000C13F5">
              <w:rPr>
                <w:noProof/>
                <w:webHidden/>
              </w:rPr>
              <w:tab/>
            </w:r>
            <w:r w:rsidR="000C13F5">
              <w:rPr>
                <w:noProof/>
                <w:webHidden/>
              </w:rPr>
              <w:fldChar w:fldCharType="begin"/>
            </w:r>
            <w:r w:rsidR="000C13F5">
              <w:rPr>
                <w:noProof/>
                <w:webHidden/>
              </w:rPr>
              <w:instrText xml:space="preserve"> PAGEREF _Toc5201097 \h </w:instrText>
            </w:r>
            <w:r w:rsidR="000C13F5">
              <w:rPr>
                <w:noProof/>
                <w:webHidden/>
              </w:rPr>
            </w:r>
            <w:r w:rsidR="000C13F5">
              <w:rPr>
                <w:noProof/>
                <w:webHidden/>
              </w:rPr>
              <w:fldChar w:fldCharType="separate"/>
            </w:r>
            <w:r w:rsidR="000C13F5">
              <w:rPr>
                <w:noProof/>
                <w:webHidden/>
              </w:rPr>
              <w:t>4</w:t>
            </w:r>
            <w:r w:rsidR="000C13F5">
              <w:rPr>
                <w:noProof/>
                <w:webHidden/>
              </w:rPr>
              <w:fldChar w:fldCharType="end"/>
            </w:r>
          </w:hyperlink>
        </w:p>
        <w:p w14:paraId="3081D70C" w14:textId="77777777" w:rsidR="000C13F5" w:rsidRDefault="009F6E6F">
          <w:pPr>
            <w:pStyle w:val="TOC1"/>
            <w:rPr>
              <w:rFonts w:eastAsiaTheme="minorEastAsia"/>
              <w:noProof/>
              <w:lang w:val="en-US"/>
            </w:rPr>
          </w:pPr>
          <w:hyperlink w:anchor="_Toc5201098" w:history="1">
            <w:r w:rsidR="000C13F5" w:rsidRPr="001926F6">
              <w:rPr>
                <w:rStyle w:val="Hyperlink"/>
                <w:noProof/>
              </w:rPr>
              <w:t>2.</w:t>
            </w:r>
            <w:r w:rsidR="000C13F5">
              <w:rPr>
                <w:rFonts w:eastAsiaTheme="minorEastAsia"/>
                <w:noProof/>
                <w:lang w:val="en-US"/>
              </w:rPr>
              <w:tab/>
            </w:r>
            <w:r w:rsidR="000C13F5" w:rsidRPr="001926F6">
              <w:rPr>
                <w:rStyle w:val="Hyperlink"/>
                <w:noProof/>
              </w:rPr>
              <w:t>Terraform</w:t>
            </w:r>
            <w:r w:rsidR="000C13F5">
              <w:rPr>
                <w:noProof/>
                <w:webHidden/>
              </w:rPr>
              <w:tab/>
            </w:r>
            <w:r w:rsidR="000C13F5">
              <w:rPr>
                <w:noProof/>
                <w:webHidden/>
              </w:rPr>
              <w:fldChar w:fldCharType="begin"/>
            </w:r>
            <w:r w:rsidR="000C13F5">
              <w:rPr>
                <w:noProof/>
                <w:webHidden/>
              </w:rPr>
              <w:instrText xml:space="preserve"> PAGEREF _Toc5201098 \h </w:instrText>
            </w:r>
            <w:r w:rsidR="000C13F5">
              <w:rPr>
                <w:noProof/>
                <w:webHidden/>
              </w:rPr>
            </w:r>
            <w:r w:rsidR="000C13F5">
              <w:rPr>
                <w:noProof/>
                <w:webHidden/>
              </w:rPr>
              <w:fldChar w:fldCharType="separate"/>
            </w:r>
            <w:r w:rsidR="000C13F5">
              <w:rPr>
                <w:noProof/>
                <w:webHidden/>
              </w:rPr>
              <w:t>5</w:t>
            </w:r>
            <w:r w:rsidR="000C13F5">
              <w:rPr>
                <w:noProof/>
                <w:webHidden/>
              </w:rPr>
              <w:fldChar w:fldCharType="end"/>
            </w:r>
          </w:hyperlink>
        </w:p>
        <w:p w14:paraId="0023B271" w14:textId="77777777" w:rsidR="000C13F5" w:rsidRDefault="009F6E6F">
          <w:pPr>
            <w:pStyle w:val="TOC2"/>
            <w:tabs>
              <w:tab w:val="left" w:pos="660"/>
              <w:tab w:val="right" w:leader="dot" w:pos="8777"/>
            </w:tabs>
            <w:rPr>
              <w:rFonts w:eastAsiaTheme="minorEastAsia"/>
              <w:noProof/>
              <w:lang w:val="en-US"/>
            </w:rPr>
          </w:pPr>
          <w:hyperlink w:anchor="_Toc5201099" w:history="1">
            <w:r w:rsidR="000C13F5" w:rsidRPr="001926F6">
              <w:rPr>
                <w:rStyle w:val="Hyperlink"/>
                <w:noProof/>
                <w14:scene3d>
                  <w14:camera w14:prst="orthographicFront"/>
                  <w14:lightRig w14:rig="threePt" w14:dir="t">
                    <w14:rot w14:lat="0" w14:lon="0" w14:rev="0"/>
                  </w14:lightRig>
                </w14:scene3d>
              </w:rPr>
              <w:t>1.</w:t>
            </w:r>
            <w:r w:rsidR="000C13F5">
              <w:rPr>
                <w:rFonts w:eastAsiaTheme="minorEastAsia"/>
                <w:noProof/>
                <w:lang w:val="en-US"/>
              </w:rPr>
              <w:tab/>
            </w:r>
            <w:r w:rsidR="000C13F5" w:rsidRPr="001926F6">
              <w:rPr>
                <w:rStyle w:val="Hyperlink"/>
                <w:noProof/>
              </w:rPr>
              <w:t>Docker</w:t>
            </w:r>
            <w:r w:rsidR="000C13F5">
              <w:rPr>
                <w:noProof/>
                <w:webHidden/>
              </w:rPr>
              <w:tab/>
            </w:r>
            <w:r w:rsidR="000C13F5">
              <w:rPr>
                <w:noProof/>
                <w:webHidden/>
              </w:rPr>
              <w:fldChar w:fldCharType="begin"/>
            </w:r>
            <w:r w:rsidR="000C13F5">
              <w:rPr>
                <w:noProof/>
                <w:webHidden/>
              </w:rPr>
              <w:instrText xml:space="preserve"> PAGEREF _Toc5201099 \h </w:instrText>
            </w:r>
            <w:r w:rsidR="000C13F5">
              <w:rPr>
                <w:noProof/>
                <w:webHidden/>
              </w:rPr>
            </w:r>
            <w:r w:rsidR="000C13F5">
              <w:rPr>
                <w:noProof/>
                <w:webHidden/>
              </w:rPr>
              <w:fldChar w:fldCharType="separate"/>
            </w:r>
            <w:r w:rsidR="000C13F5">
              <w:rPr>
                <w:noProof/>
                <w:webHidden/>
              </w:rPr>
              <w:t>5</w:t>
            </w:r>
            <w:r w:rsidR="000C13F5">
              <w:rPr>
                <w:noProof/>
                <w:webHidden/>
              </w:rPr>
              <w:fldChar w:fldCharType="end"/>
            </w:r>
          </w:hyperlink>
        </w:p>
        <w:p w14:paraId="74814CAC" w14:textId="77777777" w:rsidR="000C13F5" w:rsidRDefault="009F6E6F">
          <w:pPr>
            <w:pStyle w:val="TOC2"/>
            <w:tabs>
              <w:tab w:val="left" w:pos="660"/>
              <w:tab w:val="right" w:leader="dot" w:pos="8777"/>
            </w:tabs>
            <w:rPr>
              <w:rFonts w:eastAsiaTheme="minorEastAsia"/>
              <w:noProof/>
              <w:lang w:val="en-US"/>
            </w:rPr>
          </w:pPr>
          <w:hyperlink w:anchor="_Toc5201100" w:history="1">
            <w:r w:rsidR="000C13F5" w:rsidRPr="001926F6">
              <w:rPr>
                <w:rStyle w:val="Hyperlink"/>
                <w:noProof/>
                <w14:scene3d>
                  <w14:camera w14:prst="orthographicFront"/>
                  <w14:lightRig w14:rig="threePt" w14:dir="t">
                    <w14:rot w14:lat="0" w14:lon="0" w14:rev="0"/>
                  </w14:lightRig>
                </w14:scene3d>
              </w:rPr>
              <w:t>2.</w:t>
            </w:r>
            <w:r w:rsidR="000C13F5">
              <w:rPr>
                <w:rFonts w:eastAsiaTheme="minorEastAsia"/>
                <w:noProof/>
                <w:lang w:val="en-US"/>
              </w:rPr>
              <w:tab/>
            </w:r>
            <w:r w:rsidR="000C13F5" w:rsidRPr="001926F6">
              <w:rPr>
                <w:rStyle w:val="Hyperlink"/>
                <w:noProof/>
              </w:rPr>
              <w:t>Terraform Deep-Dive</w:t>
            </w:r>
            <w:r w:rsidR="000C13F5">
              <w:rPr>
                <w:noProof/>
                <w:webHidden/>
              </w:rPr>
              <w:tab/>
            </w:r>
            <w:r w:rsidR="000C13F5">
              <w:rPr>
                <w:noProof/>
                <w:webHidden/>
              </w:rPr>
              <w:fldChar w:fldCharType="begin"/>
            </w:r>
            <w:r w:rsidR="000C13F5">
              <w:rPr>
                <w:noProof/>
                <w:webHidden/>
              </w:rPr>
              <w:instrText xml:space="preserve"> PAGEREF _Toc5201100 \h </w:instrText>
            </w:r>
            <w:r w:rsidR="000C13F5">
              <w:rPr>
                <w:noProof/>
                <w:webHidden/>
              </w:rPr>
            </w:r>
            <w:r w:rsidR="000C13F5">
              <w:rPr>
                <w:noProof/>
                <w:webHidden/>
              </w:rPr>
              <w:fldChar w:fldCharType="separate"/>
            </w:r>
            <w:r w:rsidR="000C13F5">
              <w:rPr>
                <w:noProof/>
                <w:webHidden/>
              </w:rPr>
              <w:t>7</w:t>
            </w:r>
            <w:r w:rsidR="000C13F5">
              <w:rPr>
                <w:noProof/>
                <w:webHidden/>
              </w:rPr>
              <w:fldChar w:fldCharType="end"/>
            </w:r>
          </w:hyperlink>
        </w:p>
        <w:p w14:paraId="1F676876" w14:textId="77777777" w:rsidR="000C13F5" w:rsidRDefault="009F6E6F">
          <w:pPr>
            <w:pStyle w:val="TOC3"/>
            <w:tabs>
              <w:tab w:val="left" w:pos="1320"/>
              <w:tab w:val="right" w:leader="dot" w:pos="8777"/>
            </w:tabs>
            <w:rPr>
              <w:rFonts w:eastAsiaTheme="minorEastAsia"/>
              <w:noProof/>
              <w:lang w:val="en-US"/>
            </w:rPr>
          </w:pPr>
          <w:hyperlink w:anchor="_Toc5201101" w:history="1">
            <w:r w:rsidR="000C13F5" w:rsidRPr="001926F6">
              <w:rPr>
                <w:rStyle w:val="Hyperlink"/>
                <w:noProof/>
              </w:rPr>
              <w:t>2.2.1.</w:t>
            </w:r>
            <w:r w:rsidR="000C13F5">
              <w:rPr>
                <w:rFonts w:eastAsiaTheme="minorEastAsia"/>
                <w:noProof/>
                <w:lang w:val="en-US"/>
              </w:rPr>
              <w:tab/>
            </w:r>
            <w:r w:rsidR="000C13F5" w:rsidRPr="001926F6">
              <w:rPr>
                <w:rStyle w:val="Hyperlink"/>
                <w:noProof/>
              </w:rPr>
              <w:t>Interpolation Syntax</w:t>
            </w:r>
            <w:r w:rsidR="000C13F5">
              <w:rPr>
                <w:noProof/>
                <w:webHidden/>
              </w:rPr>
              <w:tab/>
            </w:r>
            <w:r w:rsidR="000C13F5">
              <w:rPr>
                <w:noProof/>
                <w:webHidden/>
              </w:rPr>
              <w:fldChar w:fldCharType="begin"/>
            </w:r>
            <w:r w:rsidR="000C13F5">
              <w:rPr>
                <w:noProof/>
                <w:webHidden/>
              </w:rPr>
              <w:instrText xml:space="preserve"> PAGEREF _Toc5201101 \h </w:instrText>
            </w:r>
            <w:r w:rsidR="000C13F5">
              <w:rPr>
                <w:noProof/>
                <w:webHidden/>
              </w:rPr>
            </w:r>
            <w:r w:rsidR="000C13F5">
              <w:rPr>
                <w:noProof/>
                <w:webHidden/>
              </w:rPr>
              <w:fldChar w:fldCharType="separate"/>
            </w:r>
            <w:r w:rsidR="000C13F5">
              <w:rPr>
                <w:noProof/>
                <w:webHidden/>
              </w:rPr>
              <w:t>7</w:t>
            </w:r>
            <w:r w:rsidR="000C13F5">
              <w:rPr>
                <w:noProof/>
                <w:webHidden/>
              </w:rPr>
              <w:fldChar w:fldCharType="end"/>
            </w:r>
          </w:hyperlink>
        </w:p>
        <w:p w14:paraId="5D1F3009" w14:textId="77777777" w:rsidR="000C13F5" w:rsidRDefault="009F6E6F">
          <w:pPr>
            <w:pStyle w:val="TOC2"/>
            <w:tabs>
              <w:tab w:val="left" w:pos="660"/>
              <w:tab w:val="right" w:leader="dot" w:pos="8777"/>
            </w:tabs>
            <w:rPr>
              <w:rFonts w:eastAsiaTheme="minorEastAsia"/>
              <w:noProof/>
              <w:lang w:val="en-US"/>
            </w:rPr>
          </w:pPr>
          <w:hyperlink w:anchor="_Toc5201102" w:history="1">
            <w:r w:rsidR="000C13F5" w:rsidRPr="001926F6">
              <w:rPr>
                <w:rStyle w:val="Hyperlink"/>
                <w:noProof/>
                <w14:scene3d>
                  <w14:camera w14:prst="orthographicFront"/>
                  <w14:lightRig w14:rig="threePt" w14:dir="t">
                    <w14:rot w14:lat="0" w14:lon="0" w14:rev="0"/>
                  </w14:lightRig>
                </w14:scene3d>
              </w:rPr>
              <w:t>3.</w:t>
            </w:r>
            <w:r w:rsidR="000C13F5">
              <w:rPr>
                <w:rFonts w:eastAsiaTheme="minorEastAsia"/>
                <w:noProof/>
                <w:lang w:val="en-US"/>
              </w:rPr>
              <w:tab/>
            </w:r>
            <w:r w:rsidR="000C13F5" w:rsidRPr="001926F6">
              <w:rPr>
                <w:rStyle w:val="Hyperlink"/>
                <w:noProof/>
              </w:rPr>
              <w:t>Wine</w:t>
            </w:r>
            <w:r w:rsidR="000C13F5">
              <w:rPr>
                <w:noProof/>
                <w:webHidden/>
              </w:rPr>
              <w:tab/>
            </w:r>
            <w:r w:rsidR="000C13F5">
              <w:rPr>
                <w:noProof/>
                <w:webHidden/>
              </w:rPr>
              <w:fldChar w:fldCharType="begin"/>
            </w:r>
            <w:r w:rsidR="000C13F5">
              <w:rPr>
                <w:noProof/>
                <w:webHidden/>
              </w:rPr>
              <w:instrText xml:space="preserve"> PAGEREF _Toc5201102 \h </w:instrText>
            </w:r>
            <w:r w:rsidR="000C13F5">
              <w:rPr>
                <w:noProof/>
                <w:webHidden/>
              </w:rPr>
            </w:r>
            <w:r w:rsidR="000C13F5">
              <w:rPr>
                <w:noProof/>
                <w:webHidden/>
              </w:rPr>
              <w:fldChar w:fldCharType="separate"/>
            </w:r>
            <w:r w:rsidR="000C13F5">
              <w:rPr>
                <w:noProof/>
                <w:webHidden/>
              </w:rPr>
              <w:t>7</w:t>
            </w:r>
            <w:r w:rsidR="000C13F5">
              <w:rPr>
                <w:noProof/>
                <w:webHidden/>
              </w:rPr>
              <w:fldChar w:fldCharType="end"/>
            </w:r>
          </w:hyperlink>
        </w:p>
        <w:p w14:paraId="1082B9D1" w14:textId="77777777" w:rsidR="000C13F5" w:rsidRDefault="009F6E6F">
          <w:pPr>
            <w:pStyle w:val="TOC1"/>
            <w:rPr>
              <w:rFonts w:eastAsiaTheme="minorEastAsia"/>
              <w:noProof/>
              <w:lang w:val="en-US"/>
            </w:rPr>
          </w:pPr>
          <w:hyperlink w:anchor="_Toc5201103" w:history="1">
            <w:r w:rsidR="000C13F5" w:rsidRPr="001926F6">
              <w:rPr>
                <w:rStyle w:val="Hyperlink"/>
                <w:noProof/>
              </w:rPr>
              <w:t>3.</w:t>
            </w:r>
            <w:r w:rsidR="000C13F5">
              <w:rPr>
                <w:noProof/>
                <w:webHidden/>
              </w:rPr>
              <w:tab/>
            </w:r>
            <w:r w:rsidR="000C13F5">
              <w:rPr>
                <w:noProof/>
                <w:webHidden/>
              </w:rPr>
              <w:fldChar w:fldCharType="begin"/>
            </w:r>
            <w:r w:rsidR="000C13F5">
              <w:rPr>
                <w:noProof/>
                <w:webHidden/>
              </w:rPr>
              <w:instrText xml:space="preserve"> PAGEREF _Toc5201103 \h </w:instrText>
            </w:r>
            <w:r w:rsidR="000C13F5">
              <w:rPr>
                <w:noProof/>
                <w:webHidden/>
              </w:rPr>
            </w:r>
            <w:r w:rsidR="000C13F5">
              <w:rPr>
                <w:noProof/>
                <w:webHidden/>
              </w:rPr>
              <w:fldChar w:fldCharType="separate"/>
            </w:r>
            <w:r w:rsidR="000C13F5">
              <w:rPr>
                <w:noProof/>
                <w:webHidden/>
              </w:rPr>
              <w:t>8</w:t>
            </w:r>
            <w:r w:rsidR="000C13F5">
              <w:rPr>
                <w:noProof/>
                <w:webHidden/>
              </w:rPr>
              <w:fldChar w:fldCharType="end"/>
            </w:r>
          </w:hyperlink>
        </w:p>
        <w:p w14:paraId="021F33A9" w14:textId="77777777" w:rsidR="000C13F5" w:rsidRDefault="009F6E6F">
          <w:pPr>
            <w:pStyle w:val="TOC2"/>
            <w:tabs>
              <w:tab w:val="left" w:pos="660"/>
              <w:tab w:val="right" w:leader="dot" w:pos="8777"/>
            </w:tabs>
            <w:rPr>
              <w:rFonts w:eastAsiaTheme="minorEastAsia"/>
              <w:noProof/>
              <w:lang w:val="en-US"/>
            </w:rPr>
          </w:pPr>
          <w:hyperlink w:anchor="_Toc5201104" w:history="1">
            <w:r w:rsidR="000C13F5" w:rsidRPr="001926F6">
              <w:rPr>
                <w:rStyle w:val="Hyperlink"/>
                <w:noProof/>
                <w14:scene3d>
                  <w14:camera w14:prst="orthographicFront"/>
                  <w14:lightRig w14:rig="threePt" w14:dir="t">
                    <w14:rot w14:lat="0" w14:lon="0" w14:rev="0"/>
                  </w14:lightRig>
                </w14:scene3d>
              </w:rPr>
              <w:t>1.</w:t>
            </w:r>
            <w:r w:rsidR="000C13F5">
              <w:rPr>
                <w:rFonts w:eastAsiaTheme="minorEastAsia"/>
                <w:noProof/>
                <w:lang w:val="en-US"/>
              </w:rPr>
              <w:tab/>
            </w:r>
            <w:r w:rsidR="000C13F5" w:rsidRPr="001926F6">
              <w:rPr>
                <w:rStyle w:val="Hyperlink"/>
                <w:noProof/>
              </w:rPr>
              <w:t>PacBot !</w:t>
            </w:r>
            <w:r w:rsidR="000C13F5">
              <w:rPr>
                <w:noProof/>
                <w:webHidden/>
              </w:rPr>
              <w:tab/>
            </w:r>
            <w:r w:rsidR="000C13F5">
              <w:rPr>
                <w:noProof/>
                <w:webHidden/>
              </w:rPr>
              <w:fldChar w:fldCharType="begin"/>
            </w:r>
            <w:r w:rsidR="000C13F5">
              <w:rPr>
                <w:noProof/>
                <w:webHidden/>
              </w:rPr>
              <w:instrText xml:space="preserve"> PAGEREF _Toc5201104 \h </w:instrText>
            </w:r>
            <w:r w:rsidR="000C13F5">
              <w:rPr>
                <w:noProof/>
                <w:webHidden/>
              </w:rPr>
            </w:r>
            <w:r w:rsidR="000C13F5">
              <w:rPr>
                <w:noProof/>
                <w:webHidden/>
              </w:rPr>
              <w:fldChar w:fldCharType="separate"/>
            </w:r>
            <w:r w:rsidR="000C13F5">
              <w:rPr>
                <w:noProof/>
                <w:webHidden/>
              </w:rPr>
              <w:t>8</w:t>
            </w:r>
            <w:r w:rsidR="000C13F5">
              <w:rPr>
                <w:noProof/>
                <w:webHidden/>
              </w:rPr>
              <w:fldChar w:fldCharType="end"/>
            </w:r>
          </w:hyperlink>
        </w:p>
        <w:p w14:paraId="020D9EBC" w14:textId="77777777" w:rsidR="000C13F5" w:rsidRDefault="009F6E6F">
          <w:pPr>
            <w:pStyle w:val="TOC2"/>
            <w:tabs>
              <w:tab w:val="left" w:pos="660"/>
              <w:tab w:val="right" w:leader="dot" w:pos="8777"/>
            </w:tabs>
            <w:rPr>
              <w:rFonts w:eastAsiaTheme="minorEastAsia"/>
              <w:noProof/>
              <w:lang w:val="en-US"/>
            </w:rPr>
          </w:pPr>
          <w:hyperlink w:anchor="_Toc5201105" w:history="1">
            <w:r w:rsidR="000C13F5" w:rsidRPr="001926F6">
              <w:rPr>
                <w:rStyle w:val="Hyperlink"/>
                <w:noProof/>
                <w14:scene3d>
                  <w14:camera w14:prst="orthographicFront"/>
                  <w14:lightRig w14:rig="threePt" w14:dir="t">
                    <w14:rot w14:lat="0" w14:lon="0" w14:rev="0"/>
                  </w14:lightRig>
                </w14:scene3d>
              </w:rPr>
              <w:t>2.</w:t>
            </w:r>
            <w:r w:rsidR="000C13F5">
              <w:rPr>
                <w:rFonts w:eastAsiaTheme="minorEastAsia"/>
                <w:noProof/>
                <w:lang w:val="en-US"/>
              </w:rPr>
              <w:tab/>
            </w:r>
            <w:r w:rsidR="000C13F5" w:rsidRPr="001926F6">
              <w:rPr>
                <w:rStyle w:val="Hyperlink"/>
                <w:noProof/>
              </w:rPr>
              <w:t>Pupped vs Chef vs Ansible vs Saltstack – Configuration management tools</w:t>
            </w:r>
            <w:r w:rsidR="000C13F5">
              <w:rPr>
                <w:noProof/>
                <w:webHidden/>
              </w:rPr>
              <w:tab/>
            </w:r>
            <w:r w:rsidR="000C13F5">
              <w:rPr>
                <w:noProof/>
                <w:webHidden/>
              </w:rPr>
              <w:fldChar w:fldCharType="begin"/>
            </w:r>
            <w:r w:rsidR="000C13F5">
              <w:rPr>
                <w:noProof/>
                <w:webHidden/>
              </w:rPr>
              <w:instrText xml:space="preserve"> PAGEREF _Toc5201105 \h </w:instrText>
            </w:r>
            <w:r w:rsidR="000C13F5">
              <w:rPr>
                <w:noProof/>
                <w:webHidden/>
              </w:rPr>
            </w:r>
            <w:r w:rsidR="000C13F5">
              <w:rPr>
                <w:noProof/>
                <w:webHidden/>
              </w:rPr>
              <w:fldChar w:fldCharType="separate"/>
            </w:r>
            <w:r w:rsidR="000C13F5">
              <w:rPr>
                <w:noProof/>
                <w:webHidden/>
              </w:rPr>
              <w:t>8</w:t>
            </w:r>
            <w:r w:rsidR="000C13F5">
              <w:rPr>
                <w:noProof/>
                <w:webHidden/>
              </w:rPr>
              <w:fldChar w:fldCharType="end"/>
            </w:r>
          </w:hyperlink>
        </w:p>
        <w:p w14:paraId="5F8F3896" w14:textId="77777777" w:rsidR="000C13F5" w:rsidRDefault="009F6E6F">
          <w:pPr>
            <w:pStyle w:val="TOC1"/>
            <w:rPr>
              <w:rFonts w:eastAsiaTheme="minorEastAsia"/>
              <w:noProof/>
              <w:lang w:val="en-US"/>
            </w:rPr>
          </w:pPr>
          <w:hyperlink w:anchor="_Toc5201106" w:history="1">
            <w:r w:rsidR="000C13F5" w:rsidRPr="001926F6">
              <w:rPr>
                <w:rStyle w:val="Hyperlink"/>
                <w:noProof/>
              </w:rPr>
              <w:t>4.</w:t>
            </w:r>
            <w:r w:rsidR="000C13F5">
              <w:rPr>
                <w:rFonts w:eastAsiaTheme="minorEastAsia"/>
                <w:noProof/>
                <w:lang w:val="en-US"/>
              </w:rPr>
              <w:tab/>
            </w:r>
            <w:r w:rsidR="000C13F5" w:rsidRPr="001926F6">
              <w:rPr>
                <w:rStyle w:val="Hyperlink"/>
                <w:noProof/>
              </w:rPr>
              <w:t>Elasticsearch</w:t>
            </w:r>
            <w:r w:rsidR="000C13F5">
              <w:rPr>
                <w:noProof/>
                <w:webHidden/>
              </w:rPr>
              <w:tab/>
            </w:r>
            <w:r w:rsidR="000C13F5">
              <w:rPr>
                <w:noProof/>
                <w:webHidden/>
              </w:rPr>
              <w:fldChar w:fldCharType="begin"/>
            </w:r>
            <w:r w:rsidR="000C13F5">
              <w:rPr>
                <w:noProof/>
                <w:webHidden/>
              </w:rPr>
              <w:instrText xml:space="preserve"> PAGEREF _Toc5201106 \h </w:instrText>
            </w:r>
            <w:r w:rsidR="000C13F5">
              <w:rPr>
                <w:noProof/>
                <w:webHidden/>
              </w:rPr>
            </w:r>
            <w:r w:rsidR="000C13F5">
              <w:rPr>
                <w:noProof/>
                <w:webHidden/>
              </w:rPr>
              <w:fldChar w:fldCharType="separate"/>
            </w:r>
            <w:r w:rsidR="000C13F5">
              <w:rPr>
                <w:noProof/>
                <w:webHidden/>
              </w:rPr>
              <w:t>9</w:t>
            </w:r>
            <w:r w:rsidR="000C13F5">
              <w:rPr>
                <w:noProof/>
                <w:webHidden/>
              </w:rPr>
              <w:fldChar w:fldCharType="end"/>
            </w:r>
          </w:hyperlink>
        </w:p>
        <w:p w14:paraId="147ABC5D" w14:textId="77777777" w:rsidR="000C13F5" w:rsidRDefault="009F6E6F">
          <w:pPr>
            <w:pStyle w:val="TOC2"/>
            <w:tabs>
              <w:tab w:val="left" w:pos="660"/>
              <w:tab w:val="right" w:leader="dot" w:pos="8777"/>
            </w:tabs>
            <w:rPr>
              <w:rFonts w:eastAsiaTheme="minorEastAsia"/>
              <w:noProof/>
              <w:lang w:val="en-US"/>
            </w:rPr>
          </w:pPr>
          <w:hyperlink w:anchor="_Toc5201107" w:history="1">
            <w:r w:rsidR="000C13F5" w:rsidRPr="001926F6">
              <w:rPr>
                <w:rStyle w:val="Hyperlink"/>
                <w:noProof/>
                <w14:scene3d>
                  <w14:camera w14:prst="orthographicFront"/>
                  <w14:lightRig w14:rig="threePt" w14:dir="t">
                    <w14:rot w14:lat="0" w14:lon="0" w14:rev="0"/>
                  </w14:lightRig>
                </w14:scene3d>
              </w:rPr>
              <w:t>1.</w:t>
            </w:r>
            <w:r w:rsidR="000C13F5">
              <w:rPr>
                <w:rFonts w:eastAsiaTheme="minorEastAsia"/>
                <w:noProof/>
                <w:lang w:val="en-US"/>
              </w:rPr>
              <w:tab/>
            </w:r>
            <w:r w:rsidR="000C13F5" w:rsidRPr="001926F6">
              <w:rPr>
                <w:rStyle w:val="Hyperlink"/>
                <w:noProof/>
              </w:rPr>
              <w:t>ElasticSearch concepts</w:t>
            </w:r>
            <w:r w:rsidR="000C13F5">
              <w:rPr>
                <w:noProof/>
                <w:webHidden/>
              </w:rPr>
              <w:tab/>
            </w:r>
            <w:r w:rsidR="000C13F5">
              <w:rPr>
                <w:noProof/>
                <w:webHidden/>
              </w:rPr>
              <w:fldChar w:fldCharType="begin"/>
            </w:r>
            <w:r w:rsidR="000C13F5">
              <w:rPr>
                <w:noProof/>
                <w:webHidden/>
              </w:rPr>
              <w:instrText xml:space="preserve"> PAGEREF _Toc5201107 \h </w:instrText>
            </w:r>
            <w:r w:rsidR="000C13F5">
              <w:rPr>
                <w:noProof/>
                <w:webHidden/>
              </w:rPr>
            </w:r>
            <w:r w:rsidR="000C13F5">
              <w:rPr>
                <w:noProof/>
                <w:webHidden/>
              </w:rPr>
              <w:fldChar w:fldCharType="separate"/>
            </w:r>
            <w:r w:rsidR="000C13F5">
              <w:rPr>
                <w:noProof/>
                <w:webHidden/>
              </w:rPr>
              <w:t>9</w:t>
            </w:r>
            <w:r w:rsidR="000C13F5">
              <w:rPr>
                <w:noProof/>
                <w:webHidden/>
              </w:rPr>
              <w:fldChar w:fldCharType="end"/>
            </w:r>
          </w:hyperlink>
        </w:p>
        <w:p w14:paraId="439900DF" w14:textId="77777777" w:rsidR="000C13F5" w:rsidRDefault="009F6E6F">
          <w:pPr>
            <w:pStyle w:val="TOC3"/>
            <w:tabs>
              <w:tab w:val="left" w:pos="1320"/>
              <w:tab w:val="right" w:leader="dot" w:pos="8777"/>
            </w:tabs>
            <w:rPr>
              <w:rFonts w:eastAsiaTheme="minorEastAsia"/>
              <w:noProof/>
              <w:lang w:val="en-US"/>
            </w:rPr>
          </w:pPr>
          <w:hyperlink w:anchor="_Toc5201108" w:history="1">
            <w:r w:rsidR="000C13F5" w:rsidRPr="001926F6">
              <w:rPr>
                <w:rStyle w:val="Hyperlink"/>
                <w:noProof/>
              </w:rPr>
              <w:t>4.1.1.</w:t>
            </w:r>
            <w:r w:rsidR="000C13F5">
              <w:rPr>
                <w:rFonts w:eastAsiaTheme="minorEastAsia"/>
                <w:noProof/>
                <w:lang w:val="en-US"/>
              </w:rPr>
              <w:tab/>
            </w:r>
            <w:r w:rsidR="000C13F5" w:rsidRPr="001926F6">
              <w:rPr>
                <w:rStyle w:val="Hyperlink"/>
                <w:noProof/>
              </w:rPr>
              <w:t>Aggregation – Zoskupenie – Osszesites, halmaz, egyesules</w:t>
            </w:r>
            <w:r w:rsidR="000C13F5">
              <w:rPr>
                <w:noProof/>
                <w:webHidden/>
              </w:rPr>
              <w:tab/>
            </w:r>
            <w:r w:rsidR="000C13F5">
              <w:rPr>
                <w:noProof/>
                <w:webHidden/>
              </w:rPr>
              <w:fldChar w:fldCharType="begin"/>
            </w:r>
            <w:r w:rsidR="000C13F5">
              <w:rPr>
                <w:noProof/>
                <w:webHidden/>
              </w:rPr>
              <w:instrText xml:space="preserve"> PAGEREF _Toc5201108 \h </w:instrText>
            </w:r>
            <w:r w:rsidR="000C13F5">
              <w:rPr>
                <w:noProof/>
                <w:webHidden/>
              </w:rPr>
            </w:r>
            <w:r w:rsidR="000C13F5">
              <w:rPr>
                <w:noProof/>
                <w:webHidden/>
              </w:rPr>
              <w:fldChar w:fldCharType="separate"/>
            </w:r>
            <w:r w:rsidR="000C13F5">
              <w:rPr>
                <w:noProof/>
                <w:webHidden/>
              </w:rPr>
              <w:t>11</w:t>
            </w:r>
            <w:r w:rsidR="000C13F5">
              <w:rPr>
                <w:noProof/>
                <w:webHidden/>
              </w:rPr>
              <w:fldChar w:fldCharType="end"/>
            </w:r>
          </w:hyperlink>
        </w:p>
        <w:p w14:paraId="5FC3309E" w14:textId="77777777" w:rsidR="000C13F5" w:rsidRDefault="009F6E6F">
          <w:pPr>
            <w:pStyle w:val="TOC3"/>
            <w:tabs>
              <w:tab w:val="left" w:pos="1320"/>
              <w:tab w:val="right" w:leader="dot" w:pos="8777"/>
            </w:tabs>
            <w:rPr>
              <w:rFonts w:eastAsiaTheme="minorEastAsia"/>
              <w:noProof/>
              <w:lang w:val="en-US"/>
            </w:rPr>
          </w:pPr>
          <w:hyperlink w:anchor="_Toc5201109" w:history="1">
            <w:r w:rsidR="000C13F5" w:rsidRPr="001926F6">
              <w:rPr>
                <w:rStyle w:val="Hyperlink"/>
                <w:noProof/>
              </w:rPr>
              <w:t>4.1.2.</w:t>
            </w:r>
            <w:r w:rsidR="000C13F5">
              <w:rPr>
                <w:rFonts w:eastAsiaTheme="minorEastAsia"/>
                <w:noProof/>
                <w:lang w:val="en-US"/>
              </w:rPr>
              <w:tab/>
            </w:r>
            <w:r w:rsidR="000C13F5" w:rsidRPr="001926F6">
              <w:rPr>
                <w:rStyle w:val="Hyperlink"/>
                <w:noProof/>
              </w:rPr>
              <w:t>Round-robin</w:t>
            </w:r>
            <w:r w:rsidR="000C13F5">
              <w:rPr>
                <w:noProof/>
                <w:webHidden/>
              </w:rPr>
              <w:tab/>
            </w:r>
            <w:r w:rsidR="000C13F5">
              <w:rPr>
                <w:noProof/>
                <w:webHidden/>
              </w:rPr>
              <w:fldChar w:fldCharType="begin"/>
            </w:r>
            <w:r w:rsidR="000C13F5">
              <w:rPr>
                <w:noProof/>
                <w:webHidden/>
              </w:rPr>
              <w:instrText xml:space="preserve"> PAGEREF _Toc5201109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5E2D13C9" w14:textId="77777777" w:rsidR="000C13F5" w:rsidRDefault="009F6E6F">
          <w:pPr>
            <w:pStyle w:val="TOC3"/>
            <w:tabs>
              <w:tab w:val="left" w:pos="1320"/>
              <w:tab w:val="right" w:leader="dot" w:pos="8777"/>
            </w:tabs>
            <w:rPr>
              <w:rFonts w:eastAsiaTheme="minorEastAsia"/>
              <w:noProof/>
              <w:lang w:val="en-US"/>
            </w:rPr>
          </w:pPr>
          <w:hyperlink w:anchor="_Toc5201110" w:history="1">
            <w:r w:rsidR="000C13F5" w:rsidRPr="001926F6">
              <w:rPr>
                <w:rStyle w:val="Hyperlink"/>
                <w:noProof/>
              </w:rPr>
              <w:t>4.1.3.</w:t>
            </w:r>
            <w:r w:rsidR="000C13F5">
              <w:rPr>
                <w:rFonts w:eastAsiaTheme="minorEastAsia"/>
                <w:noProof/>
                <w:lang w:val="en-US"/>
              </w:rPr>
              <w:tab/>
            </w:r>
            <w:r w:rsidR="000C13F5" w:rsidRPr="001926F6">
              <w:rPr>
                <w:rStyle w:val="Hyperlink"/>
                <w:noProof/>
              </w:rPr>
              <w:t>Shard and partition</w:t>
            </w:r>
            <w:r w:rsidR="000C13F5">
              <w:rPr>
                <w:noProof/>
                <w:webHidden/>
              </w:rPr>
              <w:tab/>
            </w:r>
            <w:r w:rsidR="000C13F5">
              <w:rPr>
                <w:noProof/>
                <w:webHidden/>
              </w:rPr>
              <w:fldChar w:fldCharType="begin"/>
            </w:r>
            <w:r w:rsidR="000C13F5">
              <w:rPr>
                <w:noProof/>
                <w:webHidden/>
              </w:rPr>
              <w:instrText xml:space="preserve"> PAGEREF _Toc5201110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025CDF90" w14:textId="77777777" w:rsidR="000C13F5" w:rsidRDefault="009F6E6F">
          <w:pPr>
            <w:pStyle w:val="TOC2"/>
            <w:tabs>
              <w:tab w:val="left" w:pos="660"/>
              <w:tab w:val="right" w:leader="dot" w:pos="8777"/>
            </w:tabs>
            <w:rPr>
              <w:rFonts w:eastAsiaTheme="minorEastAsia"/>
              <w:noProof/>
              <w:lang w:val="en-US"/>
            </w:rPr>
          </w:pPr>
          <w:hyperlink w:anchor="_Toc5201111" w:history="1">
            <w:r w:rsidR="000C13F5" w:rsidRPr="001926F6">
              <w:rPr>
                <w:rStyle w:val="Hyperlink"/>
                <w:noProof/>
                <w14:scene3d>
                  <w14:camera w14:prst="orthographicFront"/>
                  <w14:lightRig w14:rig="threePt" w14:dir="t">
                    <w14:rot w14:lat="0" w14:lon="0" w14:rev="0"/>
                  </w14:lightRig>
                </w14:scene3d>
              </w:rPr>
              <w:t>2.</w:t>
            </w:r>
            <w:r w:rsidR="000C13F5">
              <w:rPr>
                <w:rFonts w:eastAsiaTheme="minorEastAsia"/>
                <w:noProof/>
                <w:lang w:val="en-US"/>
              </w:rPr>
              <w:tab/>
            </w:r>
            <w:r w:rsidR="000C13F5" w:rsidRPr="001926F6">
              <w:rPr>
                <w:rStyle w:val="Hyperlink"/>
                <w:noProof/>
              </w:rPr>
              <w:t>Full-Text Search file (FTS file)</w:t>
            </w:r>
            <w:r w:rsidR="000C13F5">
              <w:rPr>
                <w:noProof/>
                <w:webHidden/>
              </w:rPr>
              <w:tab/>
            </w:r>
            <w:r w:rsidR="000C13F5">
              <w:rPr>
                <w:noProof/>
                <w:webHidden/>
              </w:rPr>
              <w:fldChar w:fldCharType="begin"/>
            </w:r>
            <w:r w:rsidR="000C13F5">
              <w:rPr>
                <w:noProof/>
                <w:webHidden/>
              </w:rPr>
              <w:instrText xml:space="preserve"> PAGEREF _Toc5201111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3FF94D1D" w14:textId="77777777" w:rsidR="000C13F5" w:rsidRDefault="009F6E6F">
          <w:pPr>
            <w:pStyle w:val="TOC2"/>
            <w:tabs>
              <w:tab w:val="left" w:pos="660"/>
              <w:tab w:val="right" w:leader="dot" w:pos="8777"/>
            </w:tabs>
            <w:rPr>
              <w:rFonts w:eastAsiaTheme="minorEastAsia"/>
              <w:noProof/>
              <w:lang w:val="en-US"/>
            </w:rPr>
          </w:pPr>
          <w:hyperlink w:anchor="_Toc5201112" w:history="1">
            <w:r w:rsidR="000C13F5" w:rsidRPr="001926F6">
              <w:rPr>
                <w:rStyle w:val="Hyperlink"/>
                <w:noProof/>
                <w14:scene3d>
                  <w14:camera w14:prst="orthographicFront"/>
                  <w14:lightRig w14:rig="threePt" w14:dir="t">
                    <w14:rot w14:lat="0" w14:lon="0" w14:rev="0"/>
                  </w14:lightRig>
                </w14:scene3d>
              </w:rPr>
              <w:t>3.</w:t>
            </w:r>
            <w:r w:rsidR="000C13F5">
              <w:rPr>
                <w:rFonts w:eastAsiaTheme="minorEastAsia"/>
                <w:noProof/>
                <w:lang w:val="en-US"/>
              </w:rPr>
              <w:tab/>
            </w:r>
            <w:r w:rsidR="000C13F5" w:rsidRPr="001926F6">
              <w:rPr>
                <w:rStyle w:val="Hyperlink"/>
                <w:noProof/>
              </w:rPr>
              <w:t>Elasticsearch clusters</w:t>
            </w:r>
            <w:r w:rsidR="000C13F5">
              <w:rPr>
                <w:noProof/>
                <w:webHidden/>
              </w:rPr>
              <w:tab/>
            </w:r>
            <w:r w:rsidR="000C13F5">
              <w:rPr>
                <w:noProof/>
                <w:webHidden/>
              </w:rPr>
              <w:fldChar w:fldCharType="begin"/>
            </w:r>
            <w:r w:rsidR="000C13F5">
              <w:rPr>
                <w:noProof/>
                <w:webHidden/>
              </w:rPr>
              <w:instrText xml:space="preserve"> PAGEREF _Toc5201112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5A10150C" w14:textId="77777777" w:rsidR="000C13F5" w:rsidRDefault="009F6E6F">
          <w:pPr>
            <w:pStyle w:val="TOC2"/>
            <w:tabs>
              <w:tab w:val="left" w:pos="660"/>
              <w:tab w:val="right" w:leader="dot" w:pos="8777"/>
            </w:tabs>
            <w:rPr>
              <w:rFonts w:eastAsiaTheme="minorEastAsia"/>
              <w:noProof/>
              <w:lang w:val="en-US"/>
            </w:rPr>
          </w:pPr>
          <w:hyperlink w:anchor="_Toc5201113" w:history="1">
            <w:r w:rsidR="000C13F5" w:rsidRPr="001926F6">
              <w:rPr>
                <w:rStyle w:val="Hyperlink"/>
                <w:noProof/>
                <w14:scene3d>
                  <w14:camera w14:prst="orthographicFront"/>
                  <w14:lightRig w14:rig="threePt" w14:dir="t">
                    <w14:rot w14:lat="0" w14:lon="0" w14:rev="0"/>
                  </w14:lightRig>
                </w14:scene3d>
              </w:rPr>
              <w:t>4.</w:t>
            </w:r>
            <w:r w:rsidR="000C13F5">
              <w:rPr>
                <w:rFonts w:eastAsiaTheme="minorEastAsia"/>
                <w:noProof/>
                <w:lang w:val="en-US"/>
              </w:rPr>
              <w:tab/>
            </w:r>
            <w:r w:rsidR="000C13F5" w:rsidRPr="001926F6">
              <w:rPr>
                <w:rStyle w:val="Hyperlink"/>
                <w:noProof/>
              </w:rPr>
              <w:t>X-Pack</w:t>
            </w:r>
            <w:r w:rsidR="000C13F5">
              <w:rPr>
                <w:noProof/>
                <w:webHidden/>
              </w:rPr>
              <w:tab/>
            </w:r>
            <w:r w:rsidR="000C13F5">
              <w:rPr>
                <w:noProof/>
                <w:webHidden/>
              </w:rPr>
              <w:fldChar w:fldCharType="begin"/>
            </w:r>
            <w:r w:rsidR="000C13F5">
              <w:rPr>
                <w:noProof/>
                <w:webHidden/>
              </w:rPr>
              <w:instrText xml:space="preserve"> PAGEREF _Toc5201113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36045117" w14:textId="77777777" w:rsidR="000C13F5" w:rsidRDefault="009F6E6F">
          <w:pPr>
            <w:pStyle w:val="TOC2"/>
            <w:tabs>
              <w:tab w:val="left" w:pos="660"/>
              <w:tab w:val="right" w:leader="dot" w:pos="8777"/>
            </w:tabs>
            <w:rPr>
              <w:rFonts w:eastAsiaTheme="minorEastAsia"/>
              <w:noProof/>
              <w:lang w:val="en-US"/>
            </w:rPr>
          </w:pPr>
          <w:hyperlink w:anchor="_Toc5201114" w:history="1">
            <w:r w:rsidR="000C13F5" w:rsidRPr="001926F6">
              <w:rPr>
                <w:rStyle w:val="Hyperlink"/>
                <w:noProof/>
                <w14:scene3d>
                  <w14:camera w14:prst="orthographicFront"/>
                  <w14:lightRig w14:rig="threePt" w14:dir="t">
                    <w14:rot w14:lat="0" w14:lon="0" w14:rev="0"/>
                  </w14:lightRig>
                </w14:scene3d>
              </w:rPr>
              <w:t>5.</w:t>
            </w:r>
            <w:r w:rsidR="000C13F5">
              <w:rPr>
                <w:rFonts w:eastAsiaTheme="minorEastAsia"/>
                <w:noProof/>
                <w:lang w:val="en-US"/>
              </w:rPr>
              <w:tab/>
            </w:r>
            <w:r w:rsidR="000C13F5" w:rsidRPr="001926F6">
              <w:rPr>
                <w:rStyle w:val="Hyperlink"/>
                <w:noProof/>
              </w:rPr>
              <w:t>Bonus: Angular + Node + Elasticsearch + Sequelizer ORM + PostgreSQL</w:t>
            </w:r>
            <w:r w:rsidR="000C13F5">
              <w:rPr>
                <w:noProof/>
                <w:webHidden/>
              </w:rPr>
              <w:tab/>
            </w:r>
            <w:r w:rsidR="000C13F5">
              <w:rPr>
                <w:noProof/>
                <w:webHidden/>
              </w:rPr>
              <w:fldChar w:fldCharType="begin"/>
            </w:r>
            <w:r w:rsidR="000C13F5">
              <w:rPr>
                <w:noProof/>
                <w:webHidden/>
              </w:rPr>
              <w:instrText xml:space="preserve"> PAGEREF _Toc5201114 \h </w:instrText>
            </w:r>
            <w:r w:rsidR="000C13F5">
              <w:rPr>
                <w:noProof/>
                <w:webHidden/>
              </w:rPr>
            </w:r>
            <w:r w:rsidR="000C13F5">
              <w:rPr>
                <w:noProof/>
                <w:webHidden/>
              </w:rPr>
              <w:fldChar w:fldCharType="separate"/>
            </w:r>
            <w:r w:rsidR="000C13F5">
              <w:rPr>
                <w:noProof/>
                <w:webHidden/>
              </w:rPr>
              <w:t>12</w:t>
            </w:r>
            <w:r w:rsidR="000C13F5">
              <w:rPr>
                <w:noProof/>
                <w:webHidden/>
              </w:rPr>
              <w:fldChar w:fldCharType="end"/>
            </w:r>
          </w:hyperlink>
        </w:p>
        <w:p w14:paraId="5EA7B020" w14:textId="77777777" w:rsidR="000C13F5" w:rsidRDefault="009F6E6F">
          <w:pPr>
            <w:pStyle w:val="TOC1"/>
            <w:rPr>
              <w:rFonts w:eastAsiaTheme="minorEastAsia"/>
              <w:noProof/>
              <w:lang w:val="en-US"/>
            </w:rPr>
          </w:pPr>
          <w:hyperlink w:anchor="_Toc5201115" w:history="1">
            <w:r w:rsidR="000C13F5" w:rsidRPr="001926F6">
              <w:rPr>
                <w:rStyle w:val="Hyperlink"/>
                <w:noProof/>
              </w:rPr>
              <w:t>5.</w:t>
            </w:r>
            <w:r w:rsidR="000C13F5">
              <w:rPr>
                <w:rFonts w:eastAsiaTheme="minorEastAsia"/>
                <w:noProof/>
                <w:lang w:val="en-US"/>
              </w:rPr>
              <w:tab/>
            </w:r>
            <w:r w:rsidR="000C13F5" w:rsidRPr="001926F6">
              <w:rPr>
                <w:rStyle w:val="Hyperlink"/>
                <w:noProof/>
              </w:rPr>
              <w:t>Others</w:t>
            </w:r>
            <w:r w:rsidR="000C13F5">
              <w:rPr>
                <w:noProof/>
                <w:webHidden/>
              </w:rPr>
              <w:tab/>
            </w:r>
            <w:r w:rsidR="000C13F5">
              <w:rPr>
                <w:noProof/>
                <w:webHidden/>
              </w:rPr>
              <w:fldChar w:fldCharType="begin"/>
            </w:r>
            <w:r w:rsidR="000C13F5">
              <w:rPr>
                <w:noProof/>
                <w:webHidden/>
              </w:rPr>
              <w:instrText xml:space="preserve"> PAGEREF _Toc5201115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621CB47C" w14:textId="77777777" w:rsidR="000C13F5" w:rsidRDefault="009F6E6F">
          <w:pPr>
            <w:pStyle w:val="TOC2"/>
            <w:tabs>
              <w:tab w:val="left" w:pos="660"/>
              <w:tab w:val="right" w:leader="dot" w:pos="8777"/>
            </w:tabs>
            <w:rPr>
              <w:rFonts w:eastAsiaTheme="minorEastAsia"/>
              <w:noProof/>
              <w:lang w:val="en-US"/>
            </w:rPr>
          </w:pPr>
          <w:hyperlink w:anchor="_Toc5201116" w:history="1">
            <w:r w:rsidR="000C13F5" w:rsidRPr="001926F6">
              <w:rPr>
                <w:rStyle w:val="Hyperlink"/>
                <w:noProof/>
                <w14:scene3d>
                  <w14:camera w14:prst="orthographicFront"/>
                  <w14:lightRig w14:rig="threePt" w14:dir="t">
                    <w14:rot w14:lat="0" w14:lon="0" w14:rev="0"/>
                  </w14:lightRig>
                </w14:scene3d>
              </w:rPr>
              <w:t>1.</w:t>
            </w:r>
            <w:r w:rsidR="000C13F5">
              <w:rPr>
                <w:rFonts w:eastAsiaTheme="minorEastAsia"/>
                <w:noProof/>
                <w:lang w:val="en-US"/>
              </w:rPr>
              <w:tab/>
            </w:r>
            <w:r w:rsidR="000C13F5" w:rsidRPr="001926F6">
              <w:rPr>
                <w:rStyle w:val="Hyperlink"/>
                <w:noProof/>
              </w:rPr>
              <w:t>Baseline – GH</w:t>
            </w:r>
            <w:r w:rsidR="000C13F5">
              <w:rPr>
                <w:noProof/>
                <w:webHidden/>
              </w:rPr>
              <w:tab/>
            </w:r>
            <w:r w:rsidR="000C13F5">
              <w:rPr>
                <w:noProof/>
                <w:webHidden/>
              </w:rPr>
              <w:fldChar w:fldCharType="begin"/>
            </w:r>
            <w:r w:rsidR="000C13F5">
              <w:rPr>
                <w:noProof/>
                <w:webHidden/>
              </w:rPr>
              <w:instrText xml:space="preserve"> PAGEREF _Toc5201116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0244D25E" w14:textId="77777777" w:rsidR="000C13F5" w:rsidRDefault="009F6E6F">
          <w:pPr>
            <w:pStyle w:val="TOC2"/>
            <w:tabs>
              <w:tab w:val="left" w:pos="660"/>
              <w:tab w:val="right" w:leader="dot" w:pos="8777"/>
            </w:tabs>
            <w:rPr>
              <w:rFonts w:eastAsiaTheme="minorEastAsia"/>
              <w:noProof/>
              <w:lang w:val="en-US"/>
            </w:rPr>
          </w:pPr>
          <w:hyperlink w:anchor="_Toc5201117" w:history="1">
            <w:r w:rsidR="000C13F5" w:rsidRPr="001926F6">
              <w:rPr>
                <w:rStyle w:val="Hyperlink"/>
                <w:noProof/>
                <w14:scene3d>
                  <w14:camera w14:prst="orthographicFront"/>
                  <w14:lightRig w14:rig="threePt" w14:dir="t">
                    <w14:rot w14:lat="0" w14:lon="0" w14:rev="0"/>
                  </w14:lightRig>
                </w14:scene3d>
              </w:rPr>
              <w:t>2.</w:t>
            </w:r>
            <w:r w:rsidR="000C13F5">
              <w:rPr>
                <w:rFonts w:eastAsiaTheme="minorEastAsia"/>
                <w:noProof/>
                <w:lang w:val="en-US"/>
              </w:rPr>
              <w:tab/>
            </w:r>
            <w:r w:rsidR="000C13F5" w:rsidRPr="001926F6">
              <w:rPr>
                <w:rStyle w:val="Hyperlink"/>
                <w:noProof/>
              </w:rPr>
              <w:t>Nico</w:t>
            </w:r>
            <w:r w:rsidR="000C13F5">
              <w:rPr>
                <w:noProof/>
                <w:webHidden/>
              </w:rPr>
              <w:tab/>
            </w:r>
            <w:r w:rsidR="000C13F5">
              <w:rPr>
                <w:noProof/>
                <w:webHidden/>
              </w:rPr>
              <w:fldChar w:fldCharType="begin"/>
            </w:r>
            <w:r w:rsidR="000C13F5">
              <w:rPr>
                <w:noProof/>
                <w:webHidden/>
              </w:rPr>
              <w:instrText xml:space="preserve"> PAGEREF _Toc5201117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2547010B" w14:textId="77777777" w:rsidR="000C13F5" w:rsidRDefault="009F6E6F">
          <w:pPr>
            <w:pStyle w:val="TOC2"/>
            <w:tabs>
              <w:tab w:val="left" w:pos="660"/>
              <w:tab w:val="right" w:leader="dot" w:pos="8777"/>
            </w:tabs>
            <w:rPr>
              <w:rFonts w:eastAsiaTheme="minorEastAsia"/>
              <w:noProof/>
              <w:lang w:val="en-US"/>
            </w:rPr>
          </w:pPr>
          <w:hyperlink w:anchor="_Toc5201118" w:history="1">
            <w:r w:rsidR="000C13F5" w:rsidRPr="001926F6">
              <w:rPr>
                <w:rStyle w:val="Hyperlink"/>
                <w:noProof/>
                <w14:scene3d>
                  <w14:camera w14:prst="orthographicFront"/>
                  <w14:lightRig w14:rig="threePt" w14:dir="t">
                    <w14:rot w14:lat="0" w14:lon="0" w14:rev="0"/>
                  </w14:lightRig>
                </w14:scene3d>
              </w:rPr>
              <w:t>3.</w:t>
            </w:r>
            <w:r w:rsidR="000C13F5">
              <w:rPr>
                <w:rFonts w:eastAsiaTheme="minorEastAsia"/>
                <w:noProof/>
                <w:lang w:val="en-US"/>
              </w:rPr>
              <w:tab/>
            </w:r>
            <w:r w:rsidR="000C13F5" w:rsidRPr="001926F6">
              <w:rPr>
                <w:rStyle w:val="Hyperlink"/>
                <w:noProof/>
              </w:rPr>
              <w:t>Pupetteer</w:t>
            </w:r>
            <w:r w:rsidR="000C13F5">
              <w:rPr>
                <w:noProof/>
                <w:webHidden/>
              </w:rPr>
              <w:tab/>
            </w:r>
            <w:r w:rsidR="000C13F5">
              <w:rPr>
                <w:noProof/>
                <w:webHidden/>
              </w:rPr>
              <w:fldChar w:fldCharType="begin"/>
            </w:r>
            <w:r w:rsidR="000C13F5">
              <w:rPr>
                <w:noProof/>
                <w:webHidden/>
              </w:rPr>
              <w:instrText xml:space="preserve"> PAGEREF _Toc5201118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2FFFD2E0" w14:textId="77777777" w:rsidR="000C13F5" w:rsidRDefault="009F6E6F">
          <w:pPr>
            <w:pStyle w:val="TOC3"/>
            <w:tabs>
              <w:tab w:val="left" w:pos="1320"/>
              <w:tab w:val="right" w:leader="dot" w:pos="8777"/>
            </w:tabs>
            <w:rPr>
              <w:rFonts w:eastAsiaTheme="minorEastAsia"/>
              <w:noProof/>
              <w:lang w:val="en-US"/>
            </w:rPr>
          </w:pPr>
          <w:hyperlink w:anchor="_Toc5201119" w:history="1">
            <w:r w:rsidR="000C13F5" w:rsidRPr="001926F6">
              <w:rPr>
                <w:rStyle w:val="Hyperlink"/>
                <w:noProof/>
              </w:rPr>
              <w:t>5.3.1.</w:t>
            </w:r>
            <w:r w:rsidR="000C13F5">
              <w:rPr>
                <w:rFonts w:eastAsiaTheme="minorEastAsia"/>
                <w:noProof/>
                <w:lang w:val="en-US"/>
              </w:rPr>
              <w:tab/>
            </w:r>
            <w:r w:rsidR="000C13F5" w:rsidRPr="001926F6">
              <w:rPr>
                <w:rStyle w:val="Hyperlink"/>
                <w:noProof/>
              </w:rPr>
              <w:t>Expression – animation tool</w:t>
            </w:r>
            <w:r w:rsidR="000C13F5">
              <w:rPr>
                <w:noProof/>
                <w:webHidden/>
              </w:rPr>
              <w:tab/>
            </w:r>
            <w:r w:rsidR="000C13F5">
              <w:rPr>
                <w:noProof/>
                <w:webHidden/>
              </w:rPr>
              <w:fldChar w:fldCharType="begin"/>
            </w:r>
            <w:r w:rsidR="000C13F5">
              <w:rPr>
                <w:noProof/>
                <w:webHidden/>
              </w:rPr>
              <w:instrText xml:space="preserve"> PAGEREF _Toc5201119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0449979F" w14:textId="77777777" w:rsidR="000C13F5" w:rsidRDefault="009F6E6F">
          <w:pPr>
            <w:pStyle w:val="TOC3"/>
            <w:tabs>
              <w:tab w:val="left" w:pos="1320"/>
              <w:tab w:val="right" w:leader="dot" w:pos="8777"/>
            </w:tabs>
            <w:rPr>
              <w:rFonts w:eastAsiaTheme="minorEastAsia"/>
              <w:noProof/>
              <w:lang w:val="en-US"/>
            </w:rPr>
          </w:pPr>
          <w:hyperlink w:anchor="_Toc5201120" w:history="1">
            <w:r w:rsidR="000C13F5" w:rsidRPr="001926F6">
              <w:rPr>
                <w:rStyle w:val="Hyperlink"/>
                <w:noProof/>
              </w:rPr>
              <w:t>5.3.2.</w:t>
            </w:r>
            <w:r w:rsidR="000C13F5">
              <w:rPr>
                <w:rFonts w:eastAsiaTheme="minorEastAsia"/>
                <w:noProof/>
                <w:lang w:val="en-US"/>
              </w:rPr>
              <w:tab/>
            </w:r>
            <w:r w:rsidR="000C13F5" w:rsidRPr="001926F6">
              <w:rPr>
                <w:rStyle w:val="Hyperlink"/>
                <w:noProof/>
              </w:rPr>
              <w:t>Linux -.-</w:t>
            </w:r>
            <w:r w:rsidR="000C13F5">
              <w:rPr>
                <w:noProof/>
                <w:webHidden/>
              </w:rPr>
              <w:tab/>
            </w:r>
            <w:r w:rsidR="000C13F5">
              <w:rPr>
                <w:noProof/>
                <w:webHidden/>
              </w:rPr>
              <w:fldChar w:fldCharType="begin"/>
            </w:r>
            <w:r w:rsidR="000C13F5">
              <w:rPr>
                <w:noProof/>
                <w:webHidden/>
              </w:rPr>
              <w:instrText xml:space="preserve"> PAGEREF _Toc5201120 \h </w:instrText>
            </w:r>
            <w:r w:rsidR="000C13F5">
              <w:rPr>
                <w:noProof/>
                <w:webHidden/>
              </w:rPr>
            </w:r>
            <w:r w:rsidR="000C13F5">
              <w:rPr>
                <w:noProof/>
                <w:webHidden/>
              </w:rPr>
              <w:fldChar w:fldCharType="separate"/>
            </w:r>
            <w:r w:rsidR="000C13F5">
              <w:rPr>
                <w:noProof/>
                <w:webHidden/>
              </w:rPr>
              <w:t>15</w:t>
            </w:r>
            <w:r w:rsidR="000C13F5">
              <w:rPr>
                <w:noProof/>
                <w:webHidden/>
              </w:rPr>
              <w:fldChar w:fldCharType="end"/>
            </w:r>
          </w:hyperlink>
        </w:p>
        <w:p w14:paraId="164A63BD" w14:textId="77777777" w:rsidR="000C13F5" w:rsidRDefault="009F6E6F">
          <w:pPr>
            <w:pStyle w:val="TOC1"/>
            <w:rPr>
              <w:rFonts w:eastAsiaTheme="minorEastAsia"/>
              <w:noProof/>
              <w:lang w:val="en-US"/>
            </w:rPr>
          </w:pPr>
          <w:hyperlink w:anchor="_Toc5201121" w:history="1">
            <w:r w:rsidR="000C13F5" w:rsidRPr="001926F6">
              <w:rPr>
                <w:rStyle w:val="Hyperlink"/>
                <w:noProof/>
              </w:rPr>
              <w:t>6.</w:t>
            </w:r>
            <w:r w:rsidR="000C13F5">
              <w:rPr>
                <w:rFonts w:eastAsiaTheme="minorEastAsia"/>
                <w:noProof/>
                <w:lang w:val="en-US"/>
              </w:rPr>
              <w:tab/>
            </w:r>
            <w:r w:rsidR="000C13F5" w:rsidRPr="001926F6">
              <w:rPr>
                <w:rStyle w:val="Hyperlink"/>
                <w:noProof/>
              </w:rPr>
              <w:t>Service Now</w:t>
            </w:r>
            <w:r w:rsidR="000C13F5">
              <w:rPr>
                <w:noProof/>
                <w:webHidden/>
              </w:rPr>
              <w:tab/>
            </w:r>
            <w:r w:rsidR="000C13F5">
              <w:rPr>
                <w:noProof/>
                <w:webHidden/>
              </w:rPr>
              <w:fldChar w:fldCharType="begin"/>
            </w:r>
            <w:r w:rsidR="000C13F5">
              <w:rPr>
                <w:noProof/>
                <w:webHidden/>
              </w:rPr>
              <w:instrText xml:space="preserve"> PAGEREF _Toc5201121 \h </w:instrText>
            </w:r>
            <w:r w:rsidR="000C13F5">
              <w:rPr>
                <w:noProof/>
                <w:webHidden/>
              </w:rPr>
            </w:r>
            <w:r w:rsidR="000C13F5">
              <w:rPr>
                <w:noProof/>
                <w:webHidden/>
              </w:rPr>
              <w:fldChar w:fldCharType="separate"/>
            </w:r>
            <w:r w:rsidR="000C13F5">
              <w:rPr>
                <w:noProof/>
                <w:webHidden/>
              </w:rPr>
              <w:t>16</w:t>
            </w:r>
            <w:r w:rsidR="000C13F5">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C8F7381" w14:textId="77777777" w:rsidR="00AC28D6" w:rsidRDefault="00AC28D6" w:rsidP="00AC28D6">
      <w:pPr>
        <w:pStyle w:val="1Nadpis"/>
      </w:pPr>
      <w:bookmarkStart w:id="0" w:name="_Toc5201087"/>
      <w:r>
        <w:t>Virago project</w:t>
      </w:r>
      <w:bookmarkEnd w:id="0"/>
    </w:p>
    <w:p w14:paraId="16A5888E" w14:textId="4A1A80B8" w:rsidR="00A02C9F" w:rsidRDefault="00A02C9F" w:rsidP="00A02C9F">
      <w:pPr>
        <w:pStyle w:val="2Nadpis"/>
      </w:pPr>
      <w:bookmarkStart w:id="1" w:name="_Toc5201088"/>
      <w:r>
        <w:t xml:space="preserve">CloudWatch </w:t>
      </w:r>
      <w:r w:rsidR="00182A8D">
        <w:t>–</w:t>
      </w:r>
      <w:r>
        <w:t xml:space="preserve"> General</w:t>
      </w:r>
      <w:bookmarkEnd w:id="1"/>
    </w:p>
    <w:p w14:paraId="189229E6" w14:textId="75C8E94F" w:rsidR="00182A8D" w:rsidRPr="00182A8D" w:rsidRDefault="00182A8D" w:rsidP="00182A8D">
      <w:pPr>
        <w:pStyle w:val="2Nadpis"/>
      </w:pPr>
      <w:bookmarkStart w:id="2" w:name="_Toc5201089"/>
      <w:r>
        <w:t>Push snapshot metrics to CloudWatch? ?</w:t>
      </w:r>
      <w:bookmarkEnd w:id="2"/>
      <w:r>
        <w:t xml:space="preserve"> </w:t>
      </w:r>
    </w:p>
    <w:p w14:paraId="1D4B5C02" w14:textId="12C12498" w:rsidR="00A02C9F" w:rsidRDefault="00A02C9F" w:rsidP="00A02C9F">
      <w:pPr>
        <w:pStyle w:val="2Nadpis"/>
      </w:pPr>
      <w:bookmarkStart w:id="3" w:name="_Toc5201090"/>
      <w:r>
        <w:t>CW – Event Bus</w:t>
      </w:r>
      <w:bookmarkEnd w:id="3"/>
    </w:p>
    <w:p w14:paraId="2D452D83" w14:textId="43141506" w:rsidR="000A1278" w:rsidRPr="000A1278" w:rsidRDefault="000A1278" w:rsidP="000A1278">
      <w:r w:rsidRPr="000A1278">
        <w:t>You can set up your AWS account to send events to other AWS accounts, or to receive events from other accounts. This can be useful if the accounts belong to the same organization, or belong to organizations that are partners or have a similar relationship.</w:t>
      </w:r>
    </w:p>
    <w:p w14:paraId="3378EF69" w14:textId="0199E771" w:rsidR="00AC28D6" w:rsidRDefault="00AC28D6" w:rsidP="00AC28D6">
      <w:pPr>
        <w:pStyle w:val="2Nadpis"/>
      </w:pPr>
      <w:bookmarkStart w:id="4" w:name="_Toc5201091"/>
      <w:r>
        <w:t>CloudWatch Rules</w:t>
      </w:r>
      <w:r w:rsidR="004D38E3">
        <w:t xml:space="preserve"> !</w:t>
      </w:r>
      <w:bookmarkEnd w:id="4"/>
    </w:p>
    <w:p w14:paraId="721D1FA6" w14:textId="6C6975BD" w:rsidR="00233E29" w:rsidRDefault="00233E29" w:rsidP="00631542">
      <w:pPr>
        <w:pStyle w:val="ListParagraph"/>
        <w:numPr>
          <w:ilvl w:val="0"/>
          <w:numId w:val="3"/>
        </w:numPr>
      </w:pPr>
      <w:r w:rsidRPr="00233E29">
        <w:rPr>
          <w:b/>
        </w:rPr>
        <w:t>Events</w:t>
      </w:r>
      <w:r>
        <w:t>—An event indicates a change in your AWS environment. AWS resources can generate events when their state changes. For example, Amazon EC2 generates an event when the state of an EC2 instance changes from pending to running, and Amazon EC2 Auto Scaling generates events when it launches or terminates instances. AWS CloudTrail publishes events when you make API calls. You can generate custom application-level events and publish them to CloudWatch Events. You can also set up scheduled events that are generated on a periodic basis. For a list of services that generate events, and sample events from each service, see CloudWatch Events Event Examples From Supported Services.</w:t>
      </w:r>
    </w:p>
    <w:p w14:paraId="4C511889" w14:textId="3FEDCADA" w:rsidR="00233E29" w:rsidRDefault="00233E29" w:rsidP="00631542">
      <w:pPr>
        <w:pStyle w:val="ListParagraph"/>
        <w:numPr>
          <w:ilvl w:val="0"/>
          <w:numId w:val="3"/>
        </w:numPr>
      </w:pPr>
      <w:r w:rsidRPr="00233E29">
        <w:rPr>
          <w:b/>
        </w:rPr>
        <w:t>Targets</w:t>
      </w:r>
      <w:r>
        <w:t>—A target processes events. Targets can include Amazon EC2 instances, AWS Lambda functions, Kinesis streams, Amazon ECS tasks, Step Functions state machines, Amazon SNS topics, Amazon SQS queues, and built-in targets. A target receives events in JSON format.</w:t>
      </w:r>
    </w:p>
    <w:p w14:paraId="3D1F2412" w14:textId="1706F962" w:rsidR="00D82CC9" w:rsidRDefault="00233E29" w:rsidP="00631542">
      <w:pPr>
        <w:pStyle w:val="ListParagraph"/>
        <w:numPr>
          <w:ilvl w:val="0"/>
          <w:numId w:val="3"/>
        </w:numPr>
      </w:pPr>
      <w:r w:rsidRPr="00233E29">
        <w:rPr>
          <w:b/>
        </w:rPr>
        <w:t>Rules</w:t>
      </w:r>
      <w:r w:rsidR="004D38E3">
        <w:rPr>
          <w:b/>
        </w:rPr>
        <w:t xml:space="preserve"> ! </w:t>
      </w:r>
      <w:r>
        <w:t>—</w:t>
      </w:r>
      <w:r w:rsidR="00D82CC9">
        <w:t xml:space="preserve"> </w:t>
      </w:r>
      <w:r w:rsidR="00D82CC9" w:rsidRPr="00D82CC9">
        <w:rPr>
          <w:i/>
        </w:rPr>
        <w:t>Rules route events from your AWS resources for processing by selected targets</w:t>
      </w:r>
    </w:p>
    <w:p w14:paraId="777C57AC" w14:textId="6EB788EC" w:rsidR="00233E29" w:rsidRPr="00233E29" w:rsidRDefault="00233E29" w:rsidP="00D82CC9">
      <w:pPr>
        <w:pStyle w:val="ListParagraph"/>
      </w:pPr>
      <w:r>
        <w:t>A rule matches incoming events and routes them to targets for processing. A single rule can route to multiple targets, all of which are processed in parallel. Rules are not processed in a particular order. This enables different parts of an organization to look for and process the events that are of interest to them. A rule can customize the JSON sent to the target, by passing only certain parts or by overwriting it with a constant.</w:t>
      </w:r>
    </w:p>
    <w:p w14:paraId="418559EC" w14:textId="18962FC5" w:rsidR="00AC28D6" w:rsidRDefault="00AC28D6" w:rsidP="00AC28D6">
      <w:pPr>
        <w:pStyle w:val="2Nadpis"/>
      </w:pPr>
      <w:bookmarkStart w:id="5" w:name="_Toc5201092"/>
      <w:r>
        <w:t>CW Agents</w:t>
      </w:r>
      <w:bookmarkEnd w:id="5"/>
    </w:p>
    <w:p w14:paraId="70D0E2B5" w14:textId="7DF78DF9" w:rsidR="00AC28D6" w:rsidRDefault="00AC28D6" w:rsidP="00AC28D6">
      <w:pPr>
        <w:pStyle w:val="2Nadpis"/>
      </w:pPr>
      <w:bookmarkStart w:id="6" w:name="_Toc5201093"/>
      <w:r>
        <w:t>Difference between DC and DCGW</w:t>
      </w:r>
      <w:bookmarkEnd w:id="6"/>
    </w:p>
    <w:p w14:paraId="2153D652" w14:textId="13D5791B" w:rsidR="00E71CEE" w:rsidRDefault="00E71CEE" w:rsidP="00E71CEE">
      <w:pPr>
        <w:jc w:val="both"/>
      </w:pPr>
      <w:r w:rsidRPr="00E71CEE">
        <w:rPr>
          <w:b/>
        </w:rPr>
        <w:t xml:space="preserve">AWS Direct Connect </w:t>
      </w:r>
      <w:r>
        <w:t>is a service aimed at allowing enterprise customers easy access to their AWS environment. Enterprises can leverage the AWS Direct Connect to establish private connectivity to the AWS global network from their data centers, office locations or co-location environments. AWS Direct Connect supports two bandwidth levels: 1 G and 10 G. higher bandwidth levels can be provisioned by having multiple 10 G interfaces connected in tandem. Lower bandwidth levels of 50 M, 100 M, 200 M, 300 M, 400 M and 500 M can only be provisioned through an AWS partner supporting AWS Direct Connect. There are two aspects of Direct Connect pricing: the per hour port fee and the data transfer pricing. Port fees depend on the port speed selected.</w:t>
      </w:r>
    </w:p>
    <w:p w14:paraId="2851C143" w14:textId="77777777" w:rsidR="00E71CEE" w:rsidRDefault="00E71CEE" w:rsidP="00E71CEE"/>
    <w:p w14:paraId="04EFE831" w14:textId="6EC1F152" w:rsidR="00E71CEE" w:rsidRPr="00E71CEE" w:rsidRDefault="00E71CEE" w:rsidP="00E71CEE">
      <w:pPr>
        <w:jc w:val="both"/>
      </w:pPr>
      <w:r w:rsidRPr="00E71CEE">
        <w:rPr>
          <w:b/>
        </w:rPr>
        <w:t>AWS Direct Connect gateway</w:t>
      </w:r>
      <w:r w:rsidRPr="00E71CEE">
        <w:t xml:space="preserve"> is aimed at making it easier to connect from a single Direct Connect location to multiple AWS regions or VPCs.</w:t>
      </w:r>
    </w:p>
    <w:p w14:paraId="54B34F57" w14:textId="0FB2BC52" w:rsidR="00AC28D6" w:rsidRDefault="00AC28D6" w:rsidP="00AC28D6">
      <w:pPr>
        <w:pStyle w:val="2Nadpis"/>
      </w:pPr>
      <w:bookmarkStart w:id="7" w:name="_Toc5201094"/>
      <w:r>
        <w:t>Active Directory</w:t>
      </w:r>
      <w:bookmarkEnd w:id="7"/>
    </w:p>
    <w:p w14:paraId="4D8558F6" w14:textId="56EF5F4B" w:rsidR="00AC28D6" w:rsidRDefault="00AC28D6" w:rsidP="00AC28D6">
      <w:pPr>
        <w:pStyle w:val="2Nadpis"/>
      </w:pPr>
      <w:bookmarkStart w:id="8" w:name="_Toc5201095"/>
      <w:r>
        <w:t>CloudTrail Events</w:t>
      </w:r>
      <w:bookmarkEnd w:id="8"/>
    </w:p>
    <w:p w14:paraId="3827A15B" w14:textId="6365E31E" w:rsidR="00AC28D6" w:rsidRDefault="00AC28D6" w:rsidP="00AC28D6">
      <w:pPr>
        <w:pStyle w:val="2Nadpis"/>
      </w:pPr>
      <w:bookmarkStart w:id="9" w:name="_Toc5201096"/>
      <w:r>
        <w:t>Secrets Manager</w:t>
      </w:r>
      <w:bookmarkEnd w:id="9"/>
    </w:p>
    <w:p w14:paraId="78A34AA5" w14:textId="2B739A46" w:rsidR="00533D0E" w:rsidRDefault="00533D0E" w:rsidP="00533D0E">
      <w:pPr>
        <w:pStyle w:val="2Nadpis"/>
      </w:pPr>
      <w:bookmarkStart w:id="10" w:name="_Toc5201097"/>
      <w:r>
        <w:t>Prometheus</w:t>
      </w:r>
      <w:bookmarkEnd w:id="10"/>
    </w:p>
    <w:p w14:paraId="29C0CFEB" w14:textId="4B6ADC0C" w:rsidR="004D38E3" w:rsidRDefault="004D38E3" w:rsidP="006A6B5D">
      <w:pPr>
        <w:pStyle w:val="1Nadpis"/>
      </w:pPr>
      <w:bookmarkStart w:id="11" w:name="_Toc5201098"/>
      <w:r>
        <w:t>Terraform</w:t>
      </w:r>
      <w:bookmarkEnd w:id="11"/>
      <w:r>
        <w:t xml:space="preserve"> </w:t>
      </w:r>
    </w:p>
    <w:p w14:paraId="2B9AE875" w14:textId="1BEAFEC4" w:rsidR="006A6B5D" w:rsidRDefault="006A6B5D" w:rsidP="00631542">
      <w:pPr>
        <w:pStyle w:val="ListParagraph"/>
        <w:numPr>
          <w:ilvl w:val="0"/>
          <w:numId w:val="7"/>
        </w:numPr>
      </w:pPr>
      <w:r>
        <w:t>Tool for manging infrastructure</w:t>
      </w:r>
    </w:p>
    <w:p w14:paraId="73EEEAE5" w14:textId="2ED965AF" w:rsidR="006A6B5D" w:rsidRDefault="006A6B5D" w:rsidP="00631542">
      <w:pPr>
        <w:pStyle w:val="ListParagraph"/>
        <w:numPr>
          <w:ilvl w:val="0"/>
          <w:numId w:val="7"/>
        </w:numPr>
      </w:pPr>
      <w:r>
        <w:t>Version contron, multi platform(AWS, AZURE, GCD, OpenStack)</w:t>
      </w:r>
    </w:p>
    <w:p w14:paraId="1B9499B5" w14:textId="79E39466" w:rsidR="006A6B5D" w:rsidRDefault="006A6B5D" w:rsidP="00631542">
      <w:pPr>
        <w:pStyle w:val="ListParagraph"/>
        <w:numPr>
          <w:ilvl w:val="0"/>
          <w:numId w:val="7"/>
        </w:numPr>
      </w:pPr>
      <w:r>
        <w:t>There is an Enterprise Version</w:t>
      </w:r>
    </w:p>
    <w:p w14:paraId="0523DFA7" w14:textId="77777777" w:rsidR="00B76213" w:rsidRDefault="00B76213" w:rsidP="00B76213">
      <w:pPr>
        <w:pStyle w:val="ListParagraph"/>
        <w:numPr>
          <w:ilvl w:val="0"/>
          <w:numId w:val="7"/>
        </w:numPr>
      </w:pPr>
      <w:r w:rsidRPr="00B76213">
        <w:rPr>
          <w:b/>
        </w:rPr>
        <w:t>Idempontent</w:t>
      </w:r>
      <w:r>
        <w:t xml:space="preserve"> – will not deploy the same resource once it is deployed</w:t>
      </w:r>
    </w:p>
    <w:p w14:paraId="2233B90D" w14:textId="3235DF5F" w:rsidR="00B76213" w:rsidRDefault="00B76213" w:rsidP="00B76213">
      <w:pPr>
        <w:pStyle w:val="ListParagraph"/>
        <w:numPr>
          <w:ilvl w:val="0"/>
          <w:numId w:val="7"/>
        </w:numPr>
      </w:pPr>
      <w:r w:rsidRPr="00B76213">
        <w:rPr>
          <w:b/>
        </w:rPr>
        <w:t xml:space="preserve">Cloud-agnostic - </w:t>
      </w:r>
      <w:r w:rsidRPr="006A6B5D">
        <w:t>Agnostic, in an information technology (IT) context, refers to something that is generalized so that it is interoperable among various systems</w:t>
      </w:r>
      <w:r>
        <w:t>.</w:t>
      </w:r>
    </w:p>
    <w:p w14:paraId="123F9E52" w14:textId="5AEA855F" w:rsidR="00B76213" w:rsidRDefault="00B76213" w:rsidP="00B76213">
      <w:pPr>
        <w:pStyle w:val="2Nadpis"/>
      </w:pPr>
      <w:bookmarkStart w:id="12" w:name="_Toc5201099"/>
      <w:r>
        <w:t>Docker</w:t>
      </w:r>
      <w:bookmarkEnd w:id="12"/>
    </w:p>
    <w:p w14:paraId="57C709FD" w14:textId="1CA21AF4" w:rsidR="00B76213" w:rsidRDefault="00B76213" w:rsidP="00B76213">
      <w:r>
        <w:t xml:space="preserve">Advantages: </w:t>
      </w:r>
    </w:p>
    <w:p w14:paraId="09D71DE2" w14:textId="1B7B0FDC" w:rsidR="00B76213" w:rsidRDefault="00B76213" w:rsidP="00B76213">
      <w:pPr>
        <w:pStyle w:val="ListParagraph"/>
        <w:numPr>
          <w:ilvl w:val="0"/>
          <w:numId w:val="18"/>
        </w:numPr>
      </w:pPr>
      <w:r w:rsidRPr="00B76213">
        <w:t xml:space="preserve">Your app always runs in exactly the same invirnoment so you dont get </w:t>
      </w:r>
      <w:r>
        <w:t>inconsistencies in how it behaves, if it works on your computer it owrks on every computer, it works on a live server, it always acts the same.</w:t>
      </w:r>
    </w:p>
    <w:p w14:paraId="1E97119F" w14:textId="3C02E196" w:rsidR="00B76213" w:rsidRDefault="00B76213" w:rsidP="00B76213">
      <w:pPr>
        <w:pStyle w:val="ListParagraph"/>
        <w:numPr>
          <w:ilvl w:val="0"/>
          <w:numId w:val="18"/>
        </w:numPr>
      </w:pPr>
      <w:r>
        <w:t>Sandbox Projects – eliminates the conflicts between different projects</w:t>
      </w:r>
    </w:p>
    <w:p w14:paraId="5595050B" w14:textId="704DCF8B" w:rsidR="00B76213" w:rsidRDefault="00B76213" w:rsidP="00B76213">
      <w:pPr>
        <w:pStyle w:val="ListParagraph"/>
        <w:numPr>
          <w:ilvl w:val="0"/>
          <w:numId w:val="18"/>
        </w:numPr>
      </w:pPr>
      <w:r>
        <w:t>It is easy to get going with someboy else’s project, you dont have to install all of tools and dependencies that the project needs, you just spin up the VM, you call inside and it works.</w:t>
      </w:r>
    </w:p>
    <w:p w14:paraId="14D94475" w14:textId="010C1C81" w:rsidR="00610E81" w:rsidRDefault="00610E81" w:rsidP="00610E81">
      <w:r>
        <w:t>Container – not a full VM, but htere is the code wrapped up.</w:t>
      </w:r>
    </w:p>
    <w:p w14:paraId="48AE24AE" w14:textId="06915307" w:rsidR="00610E81" w:rsidRDefault="00610E81" w:rsidP="00610E81">
      <w:r>
        <w:rPr>
          <w:noProof/>
          <w:lang w:val="en-US"/>
        </w:rPr>
        <w:drawing>
          <wp:inline distT="0" distB="0" distL="0" distR="0" wp14:anchorId="102AF509" wp14:editId="48EB3EC8">
            <wp:extent cx="5579745" cy="36588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658870"/>
                    </a:xfrm>
                    <a:prstGeom prst="rect">
                      <a:avLst/>
                    </a:prstGeom>
                  </pic:spPr>
                </pic:pic>
              </a:graphicData>
            </a:graphic>
          </wp:inline>
        </w:drawing>
      </w:r>
    </w:p>
    <w:p w14:paraId="03D46024" w14:textId="09FC823C" w:rsidR="00610E81" w:rsidRDefault="00610E81" w:rsidP="00610E81">
      <w:r>
        <w:t>Container is a running instance of an image, and the image is a template for creating the environment you wanted to snapshot of the system at a particular time So its got the OS, the software the application code all bundled up in a file.</w:t>
      </w:r>
    </w:p>
    <w:p w14:paraId="371CF35E" w14:textId="053FD7BF" w:rsidR="00610E81" w:rsidRDefault="00610E81" w:rsidP="00610E81">
      <w:r>
        <w:rPr>
          <w:noProof/>
          <w:lang w:val="en-US"/>
        </w:rPr>
        <w:drawing>
          <wp:inline distT="0" distB="0" distL="0" distR="0" wp14:anchorId="7D445D4D" wp14:editId="04F26878">
            <wp:extent cx="5579745" cy="33572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357245"/>
                    </a:xfrm>
                    <a:prstGeom prst="rect">
                      <a:avLst/>
                    </a:prstGeom>
                  </pic:spPr>
                </pic:pic>
              </a:graphicData>
            </a:graphic>
          </wp:inline>
        </w:drawing>
      </w:r>
    </w:p>
    <w:p w14:paraId="629E847B" w14:textId="115A4C5A" w:rsidR="00610E81" w:rsidRDefault="00610E81" w:rsidP="00610E81">
      <w:r>
        <w:t>Images are defined with a Dockerfile, with a list of steps to perform to create that image (e.g. condigure the OP install the software you need copy the project files into the right places etc..).</w:t>
      </w:r>
    </w:p>
    <w:p w14:paraId="37CEBDF6" w14:textId="0E506C22" w:rsidR="00610E81" w:rsidRDefault="00610E81" w:rsidP="00610E81">
      <w:r>
        <w:t>So you wirte a dockerfile than you build that and you get an image which you can run to get containers .</w:t>
      </w:r>
    </w:p>
    <w:p w14:paraId="1ADF947E" w14:textId="390DD123" w:rsidR="00610E81" w:rsidRDefault="00610E81" w:rsidP="00610E81">
      <w:r>
        <w:rPr>
          <w:noProof/>
          <w:lang w:val="en-US"/>
        </w:rPr>
        <w:drawing>
          <wp:inline distT="0" distB="0" distL="0" distR="0" wp14:anchorId="621CF25F" wp14:editId="0F2A9B2B">
            <wp:extent cx="5579745" cy="25412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41270"/>
                    </a:xfrm>
                    <a:prstGeom prst="rect">
                      <a:avLst/>
                    </a:prstGeom>
                  </pic:spPr>
                </pic:pic>
              </a:graphicData>
            </a:graphic>
          </wp:inline>
        </w:drawing>
      </w:r>
    </w:p>
    <w:p w14:paraId="30493071" w14:textId="086E8278" w:rsidR="00487D71" w:rsidRDefault="00487D71" w:rsidP="00610E81">
      <w:r>
        <w:t xml:space="preserve">Docker: if you build the image and run it and later change the src and mbe you refresh the localhost it wil not work because when we built the image it made a copy of that file to see the change you need to rebuild the image and spin up a new container from the updated image. During development this is obviously a massive pain and tihs is where </w:t>
      </w:r>
      <w:r w:rsidRPr="00487D71">
        <w:rPr>
          <w:b/>
        </w:rPr>
        <w:t>volumes</w:t>
      </w:r>
      <w:r>
        <w:t xml:space="preserve"> come in. So there are 2 types of volumes: </w:t>
      </w:r>
    </w:p>
    <w:p w14:paraId="3E10DAFD" w14:textId="48E4BF8B" w:rsidR="00487D71" w:rsidRDefault="00487D71" w:rsidP="00487D71">
      <w:pPr>
        <w:pStyle w:val="ListParagraph"/>
        <w:numPr>
          <w:ilvl w:val="0"/>
          <w:numId w:val="19"/>
        </w:numPr>
      </w:pPr>
      <w:r>
        <w:t xml:space="preserve">Want to persist and share data between containers </w:t>
      </w:r>
    </w:p>
    <w:p w14:paraId="0A952246" w14:textId="47D75637" w:rsidR="00487D71" w:rsidRDefault="00487D71" w:rsidP="00487D71">
      <w:pPr>
        <w:pStyle w:val="ListParagraph"/>
        <w:numPr>
          <w:ilvl w:val="0"/>
          <w:numId w:val="19"/>
        </w:numPr>
      </w:pPr>
      <w:r>
        <w:t>Lets you share folder between the host and the container, le</w:t>
      </w:r>
      <w:r w:rsidR="00A30BC9">
        <w:t>ts you mount a local directory on your computer as a volume inside of the container. Then the container when its running well be able to see the files were working on.</w:t>
      </w:r>
    </w:p>
    <w:p w14:paraId="0DFE8A29" w14:textId="114F58AB" w:rsidR="005203AE" w:rsidRDefault="005203AE" w:rsidP="005203AE">
      <w:pPr>
        <w:jc w:val="center"/>
        <w:rPr>
          <w:i/>
          <w:sz w:val="20"/>
        </w:rPr>
      </w:pPr>
      <w:r w:rsidRPr="005203AE">
        <w:rPr>
          <w:i/>
          <w:sz w:val="20"/>
        </w:rPr>
        <w:t>sudo docker run -p 80:80 hello-world -v /home/noro/Desktop/docker/src/:/var/www/html</w:t>
      </w:r>
    </w:p>
    <w:p w14:paraId="7F00DD25" w14:textId="77777777" w:rsidR="005469E0" w:rsidRDefault="005469E0" w:rsidP="005203AE">
      <w:pPr>
        <w:jc w:val="center"/>
        <w:rPr>
          <w:i/>
          <w:sz w:val="20"/>
        </w:rPr>
      </w:pPr>
    </w:p>
    <w:p w14:paraId="5F30CF3F" w14:textId="7C796B2A" w:rsidR="005469E0" w:rsidRDefault="005469E0" w:rsidP="005469E0">
      <w:pPr>
        <w:pStyle w:val="2Nadpis"/>
      </w:pPr>
      <w:bookmarkStart w:id="13" w:name="_Toc5201100"/>
      <w:r>
        <w:t>Terraform Deep-Dive</w:t>
      </w:r>
      <w:bookmarkEnd w:id="13"/>
    </w:p>
    <w:p w14:paraId="5A48E502" w14:textId="29CE5364" w:rsidR="005469E0" w:rsidRDefault="005469E0" w:rsidP="005469E0">
      <w:r w:rsidRPr="005469E0">
        <w:t>Terraform is a tool for building, changing, and versioning infrastructure safely and efficiently. Terraform can manage existing and popular service providers as well as custom in-house solutions.</w:t>
      </w:r>
    </w:p>
    <w:p w14:paraId="6B61DEF8" w14:textId="7D2F06C0" w:rsidR="005469E0" w:rsidRDefault="005469E0" w:rsidP="005469E0">
      <w:pPr>
        <w:pStyle w:val="ListParagraph"/>
        <w:numPr>
          <w:ilvl w:val="0"/>
          <w:numId w:val="20"/>
        </w:numPr>
      </w:pPr>
      <w:r>
        <w:t>Infrastructure as Code</w:t>
      </w:r>
    </w:p>
    <w:p w14:paraId="79564201" w14:textId="2651FC45" w:rsidR="005469E0" w:rsidRDefault="005469E0" w:rsidP="005469E0">
      <w:pPr>
        <w:pStyle w:val="ListParagraph"/>
        <w:numPr>
          <w:ilvl w:val="0"/>
          <w:numId w:val="20"/>
        </w:numPr>
      </w:pPr>
      <w:r>
        <w:t>Execution Plans</w:t>
      </w:r>
    </w:p>
    <w:p w14:paraId="1022E904" w14:textId="044F4BA8" w:rsidR="005469E0" w:rsidRDefault="005469E0" w:rsidP="005469E0">
      <w:pPr>
        <w:pStyle w:val="ListParagraph"/>
        <w:numPr>
          <w:ilvl w:val="0"/>
          <w:numId w:val="20"/>
        </w:numPr>
      </w:pPr>
      <w:r>
        <w:t>Resource Graph</w:t>
      </w:r>
    </w:p>
    <w:p w14:paraId="3247B749" w14:textId="7905ACEC" w:rsidR="005469E0" w:rsidRDefault="005469E0" w:rsidP="005469E0">
      <w:pPr>
        <w:pStyle w:val="ListParagraph"/>
        <w:numPr>
          <w:ilvl w:val="0"/>
          <w:numId w:val="20"/>
        </w:numPr>
      </w:pPr>
      <w:r>
        <w:t>Change Automation</w:t>
      </w:r>
    </w:p>
    <w:p w14:paraId="6E8B98FF" w14:textId="65316418" w:rsidR="005469E0" w:rsidRPr="008B6CC6" w:rsidRDefault="008B6CC6" w:rsidP="008B6CC6">
      <w:pPr>
        <w:pStyle w:val="ListParagraph"/>
        <w:numPr>
          <w:ilvl w:val="0"/>
          <w:numId w:val="22"/>
        </w:numPr>
        <w:jc w:val="center"/>
        <w:rPr>
          <w:i/>
          <w:sz w:val="20"/>
        </w:rPr>
      </w:pPr>
      <w:r w:rsidRPr="008B6CC6">
        <w:rPr>
          <w:i/>
          <w:sz w:val="20"/>
        </w:rPr>
        <w:t>terraform init</w:t>
      </w:r>
    </w:p>
    <w:p w14:paraId="1A503878" w14:textId="6C4C17F3" w:rsidR="008B6CC6" w:rsidRPr="008B6CC6" w:rsidRDefault="008B6CC6" w:rsidP="008B6CC6">
      <w:pPr>
        <w:pStyle w:val="ListParagraph"/>
        <w:numPr>
          <w:ilvl w:val="0"/>
          <w:numId w:val="22"/>
        </w:numPr>
        <w:jc w:val="center"/>
        <w:rPr>
          <w:i/>
          <w:sz w:val="20"/>
        </w:rPr>
      </w:pPr>
      <w:r w:rsidRPr="008B6CC6">
        <w:rPr>
          <w:i/>
          <w:sz w:val="20"/>
        </w:rPr>
        <w:t>terraform plan</w:t>
      </w:r>
    </w:p>
    <w:p w14:paraId="259BD580" w14:textId="2C20D88B" w:rsidR="008B6CC6" w:rsidRDefault="008B6CC6" w:rsidP="008B6CC6">
      <w:pPr>
        <w:pStyle w:val="ListParagraph"/>
        <w:numPr>
          <w:ilvl w:val="0"/>
          <w:numId w:val="22"/>
        </w:numPr>
        <w:jc w:val="center"/>
        <w:rPr>
          <w:i/>
          <w:sz w:val="20"/>
        </w:rPr>
      </w:pPr>
      <w:r w:rsidRPr="008B6CC6">
        <w:rPr>
          <w:i/>
          <w:sz w:val="20"/>
        </w:rPr>
        <w:t>terraform apply</w:t>
      </w:r>
    </w:p>
    <w:p w14:paraId="03201495" w14:textId="00C24192" w:rsidR="008B6CC6" w:rsidRDefault="008B6CC6" w:rsidP="008B6CC6">
      <w:pPr>
        <w:pStyle w:val="ListParagraph"/>
        <w:numPr>
          <w:ilvl w:val="0"/>
          <w:numId w:val="22"/>
        </w:numPr>
        <w:jc w:val="center"/>
        <w:rPr>
          <w:i/>
          <w:sz w:val="20"/>
        </w:rPr>
      </w:pPr>
      <w:r>
        <w:rPr>
          <w:i/>
          <w:sz w:val="20"/>
        </w:rPr>
        <w:t>terraform show</w:t>
      </w:r>
    </w:p>
    <w:p w14:paraId="09044E18" w14:textId="4B45DE89" w:rsidR="00BE2DA2" w:rsidRDefault="00BE2DA2" w:rsidP="00BE2DA2">
      <w:pPr>
        <w:rPr>
          <w:sz w:val="20"/>
        </w:rPr>
      </w:pPr>
      <w:r w:rsidRPr="00BE2DA2">
        <w:rPr>
          <w:b/>
          <w:sz w:val="20"/>
        </w:rPr>
        <w:t>Interpolation</w:t>
      </w:r>
      <w:r>
        <w:rPr>
          <w:b/>
          <w:sz w:val="20"/>
        </w:rPr>
        <w:t xml:space="preserve"> (interpolation syntax)</w:t>
      </w:r>
      <w:r>
        <w:rPr>
          <w:sz w:val="20"/>
        </w:rPr>
        <w:t xml:space="preserve"> – how to reference a variable from within you infrastructure</w:t>
      </w:r>
    </w:p>
    <w:p w14:paraId="6E67580C" w14:textId="5871B0F8" w:rsidR="00482580" w:rsidRDefault="00482580" w:rsidP="00BE2DA2">
      <w:pPr>
        <w:rPr>
          <w:sz w:val="20"/>
        </w:rPr>
      </w:pPr>
      <w:r w:rsidRPr="00482580">
        <w:rPr>
          <w:b/>
          <w:sz w:val="20"/>
        </w:rPr>
        <w:t>Ghost</w:t>
      </w:r>
      <w:r w:rsidRPr="00482580">
        <w:rPr>
          <w:sz w:val="20"/>
        </w:rPr>
        <w:t xml:space="preserve"> is a free and open source blogging platform written in JavaScript and distributed under the MIT License, designed to simplify the process of online publishing for individual bloggers as well as online publications.</w:t>
      </w:r>
    </w:p>
    <w:p w14:paraId="73010E2D" w14:textId="77777777" w:rsidR="00DD034F" w:rsidRPr="00FC3F33" w:rsidRDefault="00DD034F" w:rsidP="00DD034F">
      <w:pPr>
        <w:pStyle w:val="ListParagraph"/>
        <w:numPr>
          <w:ilvl w:val="0"/>
          <w:numId w:val="23"/>
        </w:numPr>
        <w:jc w:val="center"/>
        <w:rPr>
          <w:i/>
          <w:sz w:val="20"/>
        </w:rPr>
      </w:pPr>
      <w:r>
        <w:rPr>
          <w:i/>
          <w:sz w:val="20"/>
        </w:rPr>
        <w:t xml:space="preserve">terraform taint </w:t>
      </w:r>
      <w:r>
        <w:rPr>
          <w:sz w:val="20"/>
        </w:rPr>
        <w:t>(mark the resource to redeploy)</w:t>
      </w:r>
    </w:p>
    <w:p w14:paraId="0A89CC50" w14:textId="77777777" w:rsidR="00DD034F" w:rsidRDefault="00DD034F" w:rsidP="00DD034F">
      <w:pPr>
        <w:pStyle w:val="ListParagraph"/>
        <w:numPr>
          <w:ilvl w:val="0"/>
          <w:numId w:val="23"/>
        </w:numPr>
        <w:jc w:val="center"/>
        <w:rPr>
          <w:i/>
          <w:sz w:val="20"/>
        </w:rPr>
      </w:pPr>
      <w:r>
        <w:rPr>
          <w:i/>
          <w:sz w:val="20"/>
        </w:rPr>
        <w:t>terraform untaint ‚resource:name‘</w:t>
      </w:r>
    </w:p>
    <w:p w14:paraId="06935F34" w14:textId="55AE9296" w:rsidR="00DD034F" w:rsidRDefault="00DD034F" w:rsidP="00DD034F">
      <w:pPr>
        <w:pStyle w:val="ListParagraph"/>
        <w:numPr>
          <w:ilvl w:val="0"/>
          <w:numId w:val="23"/>
        </w:numPr>
        <w:jc w:val="center"/>
        <w:rPr>
          <w:i/>
          <w:sz w:val="20"/>
        </w:rPr>
      </w:pPr>
      <w:r>
        <w:rPr>
          <w:i/>
          <w:sz w:val="20"/>
        </w:rPr>
        <w:t>terraform validate</w:t>
      </w:r>
    </w:p>
    <w:p w14:paraId="5EB80BEE" w14:textId="253A5844" w:rsidR="00DD034F" w:rsidRDefault="00DD034F" w:rsidP="00DD034F">
      <w:pPr>
        <w:pStyle w:val="ListParagraph"/>
        <w:numPr>
          <w:ilvl w:val="0"/>
          <w:numId w:val="23"/>
        </w:numPr>
        <w:jc w:val="center"/>
        <w:rPr>
          <w:i/>
          <w:sz w:val="20"/>
        </w:rPr>
      </w:pPr>
      <w:r>
        <w:rPr>
          <w:i/>
          <w:sz w:val="20"/>
        </w:rPr>
        <w:t>terraform graph</w:t>
      </w:r>
    </w:p>
    <w:p w14:paraId="4A58DF07" w14:textId="4E70DD78" w:rsidR="00DD034F" w:rsidRDefault="00DD034F" w:rsidP="00DD034F">
      <w:pPr>
        <w:pStyle w:val="ListParagraph"/>
        <w:numPr>
          <w:ilvl w:val="0"/>
          <w:numId w:val="23"/>
        </w:numPr>
        <w:jc w:val="center"/>
        <w:rPr>
          <w:i/>
          <w:sz w:val="20"/>
        </w:rPr>
      </w:pPr>
      <w:r>
        <w:rPr>
          <w:i/>
          <w:sz w:val="20"/>
        </w:rPr>
        <w:t>terraform console</w:t>
      </w:r>
    </w:p>
    <w:p w14:paraId="52771804" w14:textId="14F312C2" w:rsidR="00BE2DA2" w:rsidRDefault="00A22BB9" w:rsidP="00A22BB9">
      <w:pPr>
        <w:pStyle w:val="ListParagraph"/>
        <w:ind w:left="0"/>
        <w:rPr>
          <w:sz w:val="20"/>
        </w:rPr>
      </w:pPr>
      <w:r>
        <w:rPr>
          <w:noProof/>
          <w:lang w:val="en-US"/>
        </w:rPr>
        <w:drawing>
          <wp:inline distT="0" distB="0" distL="0" distR="0" wp14:anchorId="544ECB1E" wp14:editId="26CE5E2A">
            <wp:extent cx="5579745" cy="2687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87320"/>
                    </a:xfrm>
                    <a:prstGeom prst="rect">
                      <a:avLst/>
                    </a:prstGeom>
                  </pic:spPr>
                </pic:pic>
              </a:graphicData>
            </a:graphic>
          </wp:inline>
        </w:drawing>
      </w:r>
    </w:p>
    <w:p w14:paraId="3649CF25" w14:textId="26D83751" w:rsidR="0094368E" w:rsidRPr="00BE2DA2" w:rsidRDefault="0094368E" w:rsidP="00A22BB9">
      <w:pPr>
        <w:pStyle w:val="ListParagraph"/>
        <w:ind w:left="0"/>
        <w:rPr>
          <w:sz w:val="20"/>
        </w:rPr>
      </w:pPr>
      <w:r>
        <w:rPr>
          <w:sz w:val="20"/>
        </w:rPr>
        <w:t>Maps and Lookups (map is in general a key value pair of a series of it)</w:t>
      </w:r>
      <w:bookmarkStart w:id="14" w:name="_GoBack"/>
      <w:bookmarkEnd w:id="14"/>
    </w:p>
    <w:p w14:paraId="708F796A" w14:textId="1FAC8DA9" w:rsidR="00610E81" w:rsidRDefault="00930591" w:rsidP="00610E81">
      <w:pPr>
        <w:pStyle w:val="2Nadpis"/>
      </w:pPr>
      <w:bookmarkStart w:id="15" w:name="_Toc5201102"/>
      <w:r>
        <w:t>Wine</w:t>
      </w:r>
      <w:bookmarkEnd w:id="15"/>
    </w:p>
    <w:p w14:paraId="3E5D6305" w14:textId="1E24C3B1" w:rsidR="00930591" w:rsidRPr="00930591" w:rsidRDefault="00930591" w:rsidP="00930591">
      <w:r w:rsidRPr="00930591">
        <w:t>Wine (recursive backronym for Wine Is Not an Emulator) is a free and open-source compatibility layer that aims to allow computer programs (application software and computer games) developed for Microsoft Windows to run on Unix-like operating systems. Wine also provides a software library, known as Winelib, against which developers can compile Windows applications to help port them to Unix-like systems.</w:t>
      </w:r>
    </w:p>
    <w:p w14:paraId="5D888F33" w14:textId="3EE10D3F" w:rsidR="00B76213" w:rsidRPr="006A6B5D" w:rsidRDefault="000C13F5" w:rsidP="00B76213">
      <w:pPr>
        <w:pStyle w:val="1Nadpis"/>
      </w:pPr>
      <w:bookmarkStart w:id="16" w:name="_Toc5201103"/>
      <w:bookmarkEnd w:id="16"/>
      <w:r>
        <w:t>Configuration management</w:t>
      </w:r>
    </w:p>
    <w:p w14:paraId="08508E6E" w14:textId="414AA14C" w:rsidR="004D38E3" w:rsidRDefault="004D38E3" w:rsidP="004D38E3">
      <w:pPr>
        <w:pStyle w:val="2Nadpis"/>
      </w:pPr>
      <w:bookmarkStart w:id="17" w:name="_Toc5201104"/>
      <w:r>
        <w:t>PacBot</w:t>
      </w:r>
      <w:bookmarkEnd w:id="17"/>
    </w:p>
    <w:p w14:paraId="508A3ED3" w14:textId="4E0EAC1A" w:rsidR="00D2718F" w:rsidRDefault="00D2718F" w:rsidP="00D2718F">
      <w:pPr>
        <w:pStyle w:val="2Nadpis"/>
      </w:pPr>
      <w:bookmarkStart w:id="18" w:name="_Toc5201105"/>
      <w:r>
        <w:t>Pupped vs Chef vs Ansible vs Saltstack – Configuration management tools</w:t>
      </w:r>
      <w:bookmarkEnd w:id="18"/>
      <w:r>
        <w:t xml:space="preserve"> </w:t>
      </w:r>
    </w:p>
    <w:p w14:paraId="1908E39A" w14:textId="510DFF89" w:rsidR="00BA14BF" w:rsidRDefault="00BA14BF" w:rsidP="00BA14BF">
      <w:pPr>
        <w:jc w:val="center"/>
      </w:pPr>
      <w:r>
        <w:rPr>
          <w:noProof/>
          <w:lang w:val="en-US"/>
        </w:rPr>
        <w:drawing>
          <wp:inline distT="0" distB="0" distL="0" distR="0" wp14:anchorId="2111024A" wp14:editId="6507A851">
            <wp:extent cx="2914650" cy="1106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7680" cy="1111832"/>
                    </a:xfrm>
                    <a:prstGeom prst="rect">
                      <a:avLst/>
                    </a:prstGeom>
                  </pic:spPr>
                </pic:pic>
              </a:graphicData>
            </a:graphic>
          </wp:inline>
        </w:drawing>
      </w:r>
    </w:p>
    <w:p w14:paraId="5D04AC55" w14:textId="1280EA70" w:rsidR="00BA14BF" w:rsidRDefault="00BA14BF" w:rsidP="00BA14BF">
      <w:r w:rsidRPr="00BA14BF">
        <w:rPr>
          <w:b/>
        </w:rPr>
        <w:t>Puppet</w:t>
      </w:r>
      <w:r>
        <w:t>:</w:t>
      </w:r>
      <w:r w:rsidRPr="00BA14BF">
        <w:t xml:space="preserve"> </w:t>
      </w:r>
      <w:r>
        <w:t>Heterogenous env., Ruby, DSL,recipes, cookbooks</w:t>
      </w:r>
    </w:p>
    <w:p w14:paraId="71D11572" w14:textId="76AE7ED6" w:rsidR="00BA14BF" w:rsidRDefault="00BA14BF" w:rsidP="00BA14BF">
      <w:r w:rsidRPr="00BA14BF">
        <w:rPr>
          <w:b/>
        </w:rPr>
        <w:t>Chef</w:t>
      </w:r>
      <w:r>
        <w:t>:Heterogenous env., Ruby, DSL, master/slave, SSL</w:t>
      </w:r>
    </w:p>
    <w:p w14:paraId="029BF85A" w14:textId="28666538" w:rsidR="003B0640" w:rsidRDefault="003B0640" w:rsidP="00BA14BF">
      <w:r w:rsidRPr="003B0640">
        <w:rPr>
          <w:b/>
        </w:rPr>
        <w:t>Ansible</w:t>
      </w:r>
      <w:r>
        <w:rPr>
          <w:b/>
        </w:rPr>
        <w:t xml:space="preserve">: </w:t>
      </w:r>
      <w:r w:rsidRPr="003B0640">
        <w:t>pu</w:t>
      </w:r>
      <w:r>
        <w:t>sh, YAML, get infrastructure up really fast, playbook, inventory, SSL,no agent needed</w:t>
      </w:r>
    </w:p>
    <w:p w14:paraId="5AC5FD95" w14:textId="76718A8B" w:rsidR="000C13F5" w:rsidRPr="003B0640" w:rsidRDefault="000C13F5" w:rsidP="00BA14BF">
      <w:pPr>
        <w:rPr>
          <w:b/>
        </w:rPr>
      </w:pPr>
      <w:r>
        <w:t>Update from GH: focus on ansible (linux) however on windows it can be painful.</w:t>
      </w:r>
    </w:p>
    <w:p w14:paraId="31F5B8A0" w14:textId="18AEF7ED" w:rsidR="00A57B92" w:rsidRDefault="00A57B92" w:rsidP="00A57B92">
      <w:pPr>
        <w:pStyle w:val="1Nadpis"/>
      </w:pPr>
      <w:bookmarkStart w:id="19" w:name="_Toc5201106"/>
      <w:r>
        <w:t>Elasticsearch</w:t>
      </w:r>
      <w:bookmarkEnd w:id="19"/>
    </w:p>
    <w:p w14:paraId="77E49EDA" w14:textId="0798169B" w:rsidR="00A57B92" w:rsidRDefault="00A57B92" w:rsidP="00A57B92">
      <w:r w:rsidRPr="00A57B92">
        <w:t xml:space="preserve">Elasticsearch is a search engine based on the </w:t>
      </w:r>
      <w:r w:rsidRPr="00A57B92">
        <w:rPr>
          <w:b/>
        </w:rPr>
        <w:t>Lucene</w:t>
      </w:r>
      <w:r w:rsidRPr="00A57B92">
        <w:t xml:space="preserve"> library. It provides a </w:t>
      </w:r>
      <w:r w:rsidRPr="00A57B92">
        <w:rPr>
          <w:b/>
        </w:rPr>
        <w:t>distributed</w:t>
      </w:r>
      <w:r w:rsidRPr="00A57B92">
        <w:t xml:space="preserve">, </w:t>
      </w:r>
      <w:r w:rsidRPr="00A57B92">
        <w:rPr>
          <w:b/>
        </w:rPr>
        <w:t>multitenant-capable</w:t>
      </w:r>
      <w:r w:rsidRPr="00A57B92">
        <w:t xml:space="preserve"> </w:t>
      </w:r>
      <w:r w:rsidRPr="00A57B92">
        <w:rPr>
          <w:b/>
        </w:rPr>
        <w:t>full-text search engine</w:t>
      </w:r>
      <w:r w:rsidRPr="00A57B92">
        <w:t xml:space="preserve"> with an </w:t>
      </w:r>
      <w:r w:rsidRPr="00A57B92">
        <w:rPr>
          <w:b/>
        </w:rPr>
        <w:t>HTTP web interface</w:t>
      </w:r>
      <w:r w:rsidRPr="00A57B92">
        <w:t xml:space="preserve"> and schema-free </w:t>
      </w:r>
      <w:r w:rsidRPr="00A57B92">
        <w:rPr>
          <w:b/>
        </w:rPr>
        <w:t>JSON</w:t>
      </w:r>
      <w:r w:rsidRPr="00A57B92">
        <w:t xml:space="preserve"> documents.</w:t>
      </w:r>
    </w:p>
    <w:p w14:paraId="70A7FA8B" w14:textId="25B647FB" w:rsidR="00A57B92" w:rsidRDefault="00A57B92" w:rsidP="00A57B92">
      <w:r w:rsidRPr="00A57B92">
        <w:t>Java, .NET (C#), PHP, Python, Apache Groovy, Ruby and many other</w:t>
      </w:r>
      <w:r>
        <w:t xml:space="preserve"> languages.</w:t>
      </w:r>
      <w:r w:rsidRPr="00A57B92">
        <w:t xml:space="preserve"> According to the DB-Engines ranking, Elasticsearch is the most popular enterprise search engine followed by </w:t>
      </w:r>
      <w:r w:rsidRPr="00A57B92">
        <w:rPr>
          <w:b/>
        </w:rPr>
        <w:t>Apache Solr</w:t>
      </w:r>
      <w:r>
        <w:t>, also based on Lucene.</w:t>
      </w:r>
    </w:p>
    <w:p w14:paraId="5CF42553" w14:textId="23813786" w:rsidR="00A57B92" w:rsidRDefault="00A57B92" w:rsidP="00A57B92">
      <w:r w:rsidRPr="00A57B92">
        <w:t xml:space="preserve">Elasticsearch is developed alongside a data collection and </w:t>
      </w:r>
      <w:r w:rsidRPr="00A57B92">
        <w:rPr>
          <w:b/>
        </w:rPr>
        <w:t>log-parsing engine called</w:t>
      </w:r>
      <w:r w:rsidRPr="00A57B92">
        <w:t xml:space="preserve"> </w:t>
      </w:r>
      <w:r w:rsidRPr="00A57B92">
        <w:rPr>
          <w:b/>
        </w:rPr>
        <w:t>Logstash</w:t>
      </w:r>
      <w:r w:rsidRPr="00A57B92">
        <w:t xml:space="preserve">, and an </w:t>
      </w:r>
      <w:r w:rsidRPr="00A57B92">
        <w:rPr>
          <w:b/>
        </w:rPr>
        <w:t>analytics and visualisation platform called Kibana</w:t>
      </w:r>
      <w:r w:rsidRPr="00A57B92">
        <w:t>. The three products are designed for use as an integrated solution, referred to as the "Elastic Stack" (formerly the "ELK stack").</w:t>
      </w:r>
    </w:p>
    <w:p w14:paraId="3543A3AB" w14:textId="0BCA6818" w:rsidR="008A5D62" w:rsidRDefault="008A5D62" w:rsidP="00A57B92">
      <w:r>
        <w:t>Possible problems w SQL:</w:t>
      </w:r>
    </w:p>
    <w:p w14:paraId="7EEAABB6" w14:textId="2B3C0E52" w:rsidR="008A5D62" w:rsidRDefault="008A5D62" w:rsidP="008A5D62">
      <w:pPr>
        <w:pStyle w:val="ListParagraph"/>
        <w:numPr>
          <w:ilvl w:val="0"/>
          <w:numId w:val="8"/>
        </w:numPr>
      </w:pPr>
      <w:r>
        <w:t>Not Optimized Operators</w:t>
      </w:r>
    </w:p>
    <w:p w14:paraId="5814A648" w14:textId="65C82BC2" w:rsidR="008A5D62" w:rsidRDefault="008A5D62" w:rsidP="008A5D62">
      <w:pPr>
        <w:pStyle w:val="ListParagraph"/>
        <w:numPr>
          <w:ilvl w:val="0"/>
          <w:numId w:val="8"/>
        </w:numPr>
      </w:pPr>
      <w:r>
        <w:t>JOINs</w:t>
      </w:r>
    </w:p>
    <w:p w14:paraId="39FE246D" w14:textId="4B439A3A" w:rsidR="008A5D62" w:rsidRDefault="008A5D62" w:rsidP="008A5D62">
      <w:pPr>
        <w:pStyle w:val="ListParagraph"/>
        <w:numPr>
          <w:ilvl w:val="0"/>
          <w:numId w:val="8"/>
        </w:numPr>
      </w:pPr>
      <w:r>
        <w:t>No way to query native FTS</w:t>
      </w:r>
    </w:p>
    <w:p w14:paraId="4F61C045" w14:textId="181EE688" w:rsidR="00A618E5" w:rsidRDefault="00A618E5" w:rsidP="00A618E5">
      <w:r>
        <w:rPr>
          <w:noProof/>
          <w:lang w:val="en-US"/>
        </w:rPr>
        <w:drawing>
          <wp:inline distT="0" distB="0" distL="0" distR="0" wp14:anchorId="747EC01A" wp14:editId="4588511D">
            <wp:extent cx="5579745" cy="31108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110865"/>
                    </a:xfrm>
                    <a:prstGeom prst="rect">
                      <a:avLst/>
                    </a:prstGeom>
                  </pic:spPr>
                </pic:pic>
              </a:graphicData>
            </a:graphic>
          </wp:inline>
        </w:drawing>
      </w:r>
    </w:p>
    <w:p w14:paraId="07084075" w14:textId="775A5305" w:rsidR="001754A9" w:rsidRDefault="001754A9" w:rsidP="001754A9">
      <w:pPr>
        <w:pStyle w:val="2Nadpis"/>
      </w:pPr>
      <w:bookmarkStart w:id="20" w:name="_Toc5201107"/>
      <w:r>
        <w:t>ElasticSearch concepts</w:t>
      </w:r>
      <w:bookmarkEnd w:id="20"/>
    </w:p>
    <w:p w14:paraId="28201847" w14:textId="77777777" w:rsidR="00C06AD4" w:rsidRPr="00C06AD4" w:rsidRDefault="00C06AD4" w:rsidP="00C06AD4">
      <w:pPr>
        <w:rPr>
          <w:b/>
        </w:rPr>
      </w:pPr>
      <w:r w:rsidRPr="00C06AD4">
        <w:rPr>
          <w:b/>
        </w:rPr>
        <w:t>•</w:t>
      </w:r>
      <w:r w:rsidRPr="00C06AD4">
        <w:rPr>
          <w:b/>
        </w:rPr>
        <w:tab/>
        <w:t>MySQL =&gt; Databases =&gt; Tables =&gt; Columns/Rows</w:t>
      </w:r>
    </w:p>
    <w:p w14:paraId="18D165B4" w14:textId="725019D5" w:rsidR="00C06AD4" w:rsidRPr="00C06AD4" w:rsidRDefault="00C06AD4" w:rsidP="00C06AD4">
      <w:pPr>
        <w:rPr>
          <w:b/>
        </w:rPr>
      </w:pPr>
      <w:r w:rsidRPr="00C06AD4">
        <w:rPr>
          <w:b/>
        </w:rPr>
        <w:t>•</w:t>
      </w:r>
      <w:r w:rsidRPr="00C06AD4">
        <w:rPr>
          <w:b/>
        </w:rPr>
        <w:tab/>
        <w:t>Elasticsearch =&gt; Indices =&gt; Types =&gt; Documents with Properties</w:t>
      </w:r>
    </w:p>
    <w:p w14:paraId="16534DEC" w14:textId="77777777" w:rsidR="001754A9" w:rsidRPr="001754A9" w:rsidRDefault="001754A9" w:rsidP="001754A9">
      <w:pPr>
        <w:pStyle w:val="ListParagraph"/>
        <w:numPr>
          <w:ilvl w:val="0"/>
          <w:numId w:val="10"/>
        </w:numPr>
        <w:rPr>
          <w:b/>
        </w:rPr>
      </w:pPr>
      <w:r w:rsidRPr="001754A9">
        <w:rPr>
          <w:b/>
        </w:rPr>
        <w:t>Document</w:t>
      </w:r>
      <w:r>
        <w:rPr>
          <w:b/>
        </w:rPr>
        <w:t xml:space="preserve"> : </w:t>
      </w:r>
      <w:r>
        <w:t>If you use’d to thinking of things in terms of databases, the coument is a lot like a row and database it represensts a given entity, something that you are searching for. In ES its not just about text, any structured data can work. ES works on top of JSON formatted data (JSON is bassically just a way of encoding structured data that may contain string or numbers of dates or what have you in way you can actually transmit it accross the web cleanly)</w:t>
      </w:r>
    </w:p>
    <w:p w14:paraId="578C23AC" w14:textId="0FB62D3C" w:rsidR="001754A9" w:rsidRPr="001754A9" w:rsidRDefault="001754A9" w:rsidP="001754A9">
      <w:pPr>
        <w:pStyle w:val="ListParagraph"/>
        <w:numPr>
          <w:ilvl w:val="0"/>
          <w:numId w:val="10"/>
        </w:numPr>
        <w:rPr>
          <w:b/>
        </w:rPr>
      </w:pPr>
      <w:r>
        <w:rPr>
          <w:b/>
        </w:rPr>
        <w:t xml:space="preserve">Types </w:t>
      </w:r>
      <w:r w:rsidR="00C42481">
        <w:rPr>
          <w:b/>
        </w:rPr>
        <w:t>(RDS table)</w:t>
      </w:r>
      <w:r>
        <w:rPr>
          <w:b/>
        </w:rPr>
        <w:t>:</w:t>
      </w:r>
      <w:r>
        <w:t xml:space="preserve"> defines the schema and mapping shared by a bunch of documents that represent the same sort of thing.</w:t>
      </w:r>
      <w:r>
        <w:rPr>
          <w:b/>
        </w:rPr>
        <w:t xml:space="preserve"> </w:t>
      </w:r>
      <w:r w:rsidRPr="001754A9">
        <w:t>(e.g.</w:t>
      </w:r>
      <w:r>
        <w:rPr>
          <w:b/>
        </w:rPr>
        <w:t xml:space="preserve"> </w:t>
      </w:r>
      <w:r w:rsidRPr="001754A9">
        <w:t>log entry, encyclopedia article, etc..)</w:t>
      </w:r>
      <w:r>
        <w:t xml:space="preserve"> I might define a mapping that says an Apache access log contains things like a request URL, status code, request time .</w:t>
      </w:r>
      <w:r>
        <w:rPr>
          <w:b/>
        </w:rPr>
        <w:t xml:space="preserve">.  </w:t>
      </w:r>
      <w:r w:rsidRPr="001754A9">
        <w:t>[ES</w:t>
      </w:r>
      <w:r>
        <w:t xml:space="preserve"> is movin toward eliminating the concept of types. In ES6, only one type is allowed per index.</w:t>
      </w:r>
    </w:p>
    <w:p w14:paraId="0BFBE58D" w14:textId="66DE4CEC" w:rsidR="001754A9" w:rsidRPr="003D523C" w:rsidRDefault="001754A9" w:rsidP="003D523C">
      <w:pPr>
        <w:pStyle w:val="ListParagraph"/>
        <w:numPr>
          <w:ilvl w:val="0"/>
          <w:numId w:val="10"/>
        </w:numPr>
        <w:rPr>
          <w:b/>
        </w:rPr>
      </w:pPr>
      <w:r>
        <w:rPr>
          <w:b/>
        </w:rPr>
        <w:t>Indices :</w:t>
      </w:r>
      <w:r w:rsidR="003D523C">
        <w:rPr>
          <w:b/>
        </w:rPr>
        <w:t xml:space="preserve"> </w:t>
      </w:r>
      <w:r w:rsidR="003D523C" w:rsidRPr="003D523C">
        <w:rPr>
          <w:b/>
        </w:rPr>
        <w:t>Index</w:t>
      </w:r>
      <w:r w:rsidR="003D523C" w:rsidRPr="003D523C">
        <w:t xml:space="preserve"> is like a </w:t>
      </w:r>
      <w:r w:rsidR="003D523C" w:rsidRPr="003D523C">
        <w:rPr>
          <w:b/>
        </w:rPr>
        <w:t>database</w:t>
      </w:r>
      <w:r w:rsidR="003D523C" w:rsidRPr="003D523C">
        <w:t xml:space="preserve"> in RDS.</w:t>
      </w:r>
      <w:r>
        <w:rPr>
          <w:b/>
        </w:rPr>
        <w:t xml:space="preserve"> </w:t>
      </w:r>
      <w:r w:rsidR="00842B94">
        <w:t>An index powers search into all documents within a collection of types. They contain inverted indices that let you search accross everything within them at once.</w:t>
      </w:r>
      <w:r w:rsidR="003D523C">
        <w:t xml:space="preserve"> </w:t>
      </w:r>
      <w:r w:rsidR="003D523C" w:rsidRPr="003D523C">
        <w:t>An index is a logical namespace which maps to one or more primary shards and can have zero or more replica shards.</w:t>
      </w:r>
    </w:p>
    <w:p w14:paraId="4DACF3FB" w14:textId="77777777" w:rsidR="000F2543" w:rsidRDefault="000F2543" w:rsidP="00703059">
      <w:r w:rsidRPr="000F2543">
        <w:rPr>
          <w:b/>
        </w:rPr>
        <w:t>An index is split into shards.</w:t>
      </w:r>
      <w:r w:rsidRPr="00703059">
        <w:t xml:space="preserve"> </w:t>
      </w:r>
      <w:r w:rsidR="00703059" w:rsidRPr="000F2543">
        <w:rPr>
          <w:b/>
        </w:rPr>
        <w:t>Documents</w:t>
      </w:r>
      <w:r w:rsidR="00703059" w:rsidRPr="00703059">
        <w:t xml:space="preserve"> are</w:t>
      </w:r>
      <w:r>
        <w:t xml:space="preserve"> </w:t>
      </w:r>
      <w:r w:rsidRPr="000F2543">
        <w:rPr>
          <w:b/>
        </w:rPr>
        <w:t>hashed</w:t>
      </w:r>
      <w:r>
        <w:t xml:space="preserve"> to a particular </w:t>
      </w:r>
      <w:r w:rsidRPr="000F2543">
        <w:rPr>
          <w:b/>
        </w:rPr>
        <w:t>shard</w:t>
      </w:r>
      <w:r>
        <w:t xml:space="preserve">. Each shard may be on different </w:t>
      </w:r>
      <w:r w:rsidRPr="000F2543">
        <w:rPr>
          <w:b/>
        </w:rPr>
        <w:t>node</w:t>
      </w:r>
      <w:r>
        <w:t xml:space="preserve"> in a </w:t>
      </w:r>
      <w:r w:rsidRPr="000F2543">
        <w:rPr>
          <w:b/>
        </w:rPr>
        <w:t>cluster</w:t>
      </w:r>
      <w:r>
        <w:t xml:space="preserve">. Every shard is a self-contained </w:t>
      </w:r>
      <w:r w:rsidRPr="000F2543">
        <w:rPr>
          <w:b/>
        </w:rPr>
        <w:t>Lucene</w:t>
      </w:r>
      <w:r>
        <w:t xml:space="preserve"> </w:t>
      </w:r>
      <w:r w:rsidRPr="000F2543">
        <w:rPr>
          <w:b/>
        </w:rPr>
        <w:t>index</w:t>
      </w:r>
      <w:r>
        <w:t xml:space="preserve"> of its own. We distribute our index to many differenct shards, which can live on different servers in the cluster.</w:t>
      </w:r>
    </w:p>
    <w:p w14:paraId="1478B163" w14:textId="0541A9AA" w:rsidR="00703059" w:rsidRDefault="000F2543" w:rsidP="00703059">
      <w:r w:rsidRPr="000F2543">
        <w:rPr>
          <w:b/>
        </w:rPr>
        <w:t>Primary and replica shards</w:t>
      </w:r>
      <w:r>
        <w:rPr>
          <w:b/>
        </w:rPr>
        <w:t xml:space="preserve">. </w:t>
      </w:r>
      <w:r>
        <w:t>Your application should round-robin requests among nodes. Nodei s basically an installation of elasticsearch , usually 1 node / physical server in the cluster. If any given node of the cluster goes down, you wont even see it as an end user.</w:t>
      </w:r>
    </w:p>
    <w:p w14:paraId="4316898B" w14:textId="4F519379" w:rsidR="000F2543" w:rsidRDefault="000F2543" w:rsidP="00703059">
      <w:r w:rsidRPr="000F2543">
        <w:rPr>
          <w:b/>
        </w:rPr>
        <w:t xml:space="preserve">Primary shard: </w:t>
      </w:r>
      <w:r>
        <w:t xml:space="preserve">the primary copies of my index data and thats where write requests are gonna be routed to initally, that data will then be replicated to the replicas shards, which can alsho handle read requests whenever we want </w:t>
      </w:r>
    </w:p>
    <w:p w14:paraId="66DDA3DF" w14:textId="5F9D3F5A" w:rsidR="00557077" w:rsidRDefault="00557077" w:rsidP="00703059">
      <w:r>
        <w:t>The number of primary shards cannot be changed later, but you can add more read replicat shards for more read throughput.</w:t>
      </w:r>
    </w:p>
    <w:p w14:paraId="05FBE982" w14:textId="4635EDE5" w:rsidR="00C06AD4" w:rsidRDefault="00C06AD4" w:rsidP="00C06AD4">
      <w:pPr>
        <w:pStyle w:val="ListParagraph"/>
        <w:numPr>
          <w:ilvl w:val="0"/>
          <w:numId w:val="11"/>
        </w:numPr>
      </w:pPr>
      <w:r w:rsidRPr="00C06AD4">
        <w:rPr>
          <w:b/>
        </w:rPr>
        <w:t>TF-IDF</w:t>
      </w:r>
      <w:r>
        <w:t xml:space="preserve"> – </w:t>
      </w:r>
      <w:r w:rsidRPr="00C06AD4">
        <w:rPr>
          <w:b/>
        </w:rPr>
        <w:t>Term Frequency</w:t>
      </w:r>
      <w:r>
        <w:t xml:space="preserve"> * </w:t>
      </w:r>
      <w:r w:rsidRPr="00C06AD4">
        <w:rPr>
          <w:b/>
        </w:rPr>
        <w:t>Inverse Document Frequency</w:t>
      </w:r>
    </w:p>
    <w:p w14:paraId="1DF44322" w14:textId="62D2CDE1" w:rsidR="00C06AD4" w:rsidRDefault="00C06AD4" w:rsidP="00C06AD4">
      <w:pPr>
        <w:pStyle w:val="ListParagraph"/>
        <w:numPr>
          <w:ilvl w:val="0"/>
          <w:numId w:val="11"/>
        </w:numPr>
      </w:pPr>
      <w:r w:rsidRPr="001F35E6">
        <w:rPr>
          <w:b/>
        </w:rPr>
        <w:t xml:space="preserve">TF </w:t>
      </w:r>
      <w:r>
        <w:t>is how often a term appears in a given document</w:t>
      </w:r>
    </w:p>
    <w:p w14:paraId="587D87E2" w14:textId="512F4053" w:rsidR="00C06AD4" w:rsidRDefault="00C06AD4" w:rsidP="00C06AD4">
      <w:pPr>
        <w:pStyle w:val="ListParagraph"/>
        <w:numPr>
          <w:ilvl w:val="0"/>
          <w:numId w:val="11"/>
        </w:numPr>
      </w:pPr>
      <w:r w:rsidRPr="001F35E6">
        <w:rPr>
          <w:b/>
        </w:rPr>
        <w:t xml:space="preserve">Document Frequency </w:t>
      </w:r>
      <w:r>
        <w:t xml:space="preserve">is how often a term appears on all douments </w:t>
      </w:r>
    </w:p>
    <w:p w14:paraId="1CC39276" w14:textId="52BA27F8" w:rsidR="00C06AD4" w:rsidRDefault="00C06AD4" w:rsidP="00C06AD4">
      <w:pPr>
        <w:pStyle w:val="ListParagraph"/>
        <w:numPr>
          <w:ilvl w:val="0"/>
          <w:numId w:val="11"/>
        </w:numPr>
      </w:pPr>
      <w:r w:rsidRPr="001F35E6">
        <w:rPr>
          <w:b/>
        </w:rPr>
        <w:t xml:space="preserve">Term Frequency </w:t>
      </w:r>
      <w:r>
        <w:t xml:space="preserve">/ </w:t>
      </w:r>
      <w:r w:rsidRPr="001F35E6">
        <w:rPr>
          <w:b/>
        </w:rPr>
        <w:t xml:space="preserve">Document Frequency </w:t>
      </w:r>
      <w:r>
        <w:t xml:space="preserve">measures the </w:t>
      </w:r>
      <w:r w:rsidRPr="001F35E6">
        <w:rPr>
          <w:b/>
        </w:rPr>
        <w:t>relevance</w:t>
      </w:r>
      <w:r>
        <w:t xml:space="preserve"> of a term in a</w:t>
      </w:r>
      <w:r w:rsidR="001F35E6">
        <w:t> </w:t>
      </w:r>
      <w:r>
        <w:t>document</w:t>
      </w:r>
    </w:p>
    <w:p w14:paraId="0760C6F7" w14:textId="029E78A0" w:rsidR="001F35E6" w:rsidRDefault="001F35E6" w:rsidP="001F35E6">
      <w:r>
        <w:t>How to use an index in ES?</w:t>
      </w:r>
    </w:p>
    <w:p w14:paraId="3BB42A1E" w14:textId="199FEAE2" w:rsidR="001F35E6" w:rsidRDefault="001F35E6" w:rsidP="001F35E6">
      <w:pPr>
        <w:pStyle w:val="ListParagraph"/>
        <w:numPr>
          <w:ilvl w:val="0"/>
          <w:numId w:val="12"/>
        </w:numPr>
      </w:pPr>
      <w:r>
        <w:t>RESTful API – it’s just like how you request the web page from a web server from a web browser in your desktop. So when you are requesting a webpage on your browser whats happening is that your browser is sending a REST request to aweb server somewhere and every rest request has a verbl ike get or put or post and some sort of body that specifies what it is that you want ot get back. So if you are looking for a webpage you would send a get verb and then that get would request a specific URL that you want to retreive from that web server.</w:t>
      </w:r>
    </w:p>
    <w:p w14:paraId="2702B0A7" w14:textId="5C277A44" w:rsidR="001F35E6" w:rsidRDefault="001F35E6" w:rsidP="001F35E6">
      <w:pPr>
        <w:pStyle w:val="ListParagraph"/>
        <w:numPr>
          <w:ilvl w:val="0"/>
          <w:numId w:val="12"/>
        </w:numPr>
      </w:pPr>
      <w:r>
        <w:t>Client API’s – if you are accessing ES from a web application you are writing often there will be clien API that provbide a level of abstraction on top of those rest queries. So instead i</w:t>
      </w:r>
      <w:r w:rsidR="00361E39">
        <w:t xml:space="preserve"> think on how do i cosntruct the right json format for the type of search that I want or </w:t>
      </w:r>
      <w:r>
        <w:t xml:space="preserve"> In general w Elasticsearch can talk any language which is capable to send rest queries.</w:t>
      </w:r>
    </w:p>
    <w:p w14:paraId="673D6D70" w14:textId="2F299EFD" w:rsidR="00361E39" w:rsidRDefault="00361E39" w:rsidP="00361E39">
      <w:pPr>
        <w:pStyle w:val="ListParagraph"/>
        <w:numPr>
          <w:ilvl w:val="0"/>
          <w:numId w:val="12"/>
        </w:numPr>
      </w:pPr>
      <w:r>
        <w:t>Analytic tools – higher level tools, like Kibana. Web-based graphical UI’s such as Kibana let you interact with your indices and explore them without writing code.</w:t>
      </w:r>
    </w:p>
    <w:p w14:paraId="493582F3" w14:textId="54D6B371" w:rsidR="00297F38" w:rsidRDefault="00297F38" w:rsidP="00297F38">
      <w:r>
        <w:t>What purpose do inverted indices serve? – they quickly map search terms to documents.</w:t>
      </w:r>
    </w:p>
    <w:p w14:paraId="20292ACE" w14:textId="665BD86E" w:rsidR="00504711" w:rsidRDefault="00504711" w:rsidP="00297F38">
      <w:r>
        <w:t>5 primary and 3 replica shards. How many in total? -&gt; 20</w:t>
      </w:r>
    </w:p>
    <w:p w14:paraId="6C8AEB9E" w14:textId="0C9C2CEA" w:rsidR="00504711" w:rsidRDefault="00504711" w:rsidP="00297F38">
      <w:r>
        <w:t>ES – not only for FTS of documents.</w:t>
      </w:r>
      <w:r w:rsidR="00D030A5">
        <w:t xml:space="preserve"> Can index any kind of scrutured data nay kind of mapping you can deam up. Its not jsut for searching encyclopedias and websites and blogs, it can also be used for searching and even aggregating and visualizing numerical data or time-based data. Aggregating web logs from web servers or something like Google Analytics.</w:t>
      </w:r>
    </w:p>
    <w:p w14:paraId="5E73B817" w14:textId="2A0000CD" w:rsidR="00D030A5" w:rsidRDefault="00D030A5" w:rsidP="00D030A5">
      <w:pPr>
        <w:pStyle w:val="3Nadpis"/>
      </w:pPr>
      <w:bookmarkStart w:id="21" w:name="_Toc5201108"/>
      <w:r>
        <w:t>Aggregation – Zoskupenie – Osszesites, halmaz, egyesules</w:t>
      </w:r>
      <w:bookmarkEnd w:id="21"/>
    </w:p>
    <w:p w14:paraId="49A0DEE9" w14:textId="77777777" w:rsidR="00D030A5" w:rsidRDefault="00D030A5" w:rsidP="00D030A5">
      <w:pPr>
        <w:pStyle w:val="ListParagraph"/>
        <w:numPr>
          <w:ilvl w:val="0"/>
          <w:numId w:val="15"/>
        </w:numPr>
        <w:spacing w:line="240" w:lineRule="auto"/>
      </w:pPr>
      <w:r>
        <w:t>the formation of a number of things into a cluster.</w:t>
      </w:r>
    </w:p>
    <w:p w14:paraId="3B946A7C" w14:textId="77777777" w:rsidR="00D030A5" w:rsidRPr="00D030A5" w:rsidRDefault="00D030A5" w:rsidP="00D030A5">
      <w:pPr>
        <w:rPr>
          <w:i/>
          <w:sz w:val="20"/>
        </w:rPr>
      </w:pPr>
      <w:r w:rsidRPr="00D030A5">
        <w:rPr>
          <w:i/>
          <w:sz w:val="20"/>
        </w:rPr>
        <w:t>"a single dose of aspirin irreversibly inhibits the normal aggregation of platelets"</w:t>
      </w:r>
    </w:p>
    <w:p w14:paraId="47C5E8B8" w14:textId="77777777" w:rsidR="00D030A5" w:rsidRDefault="00D030A5" w:rsidP="00D030A5">
      <w:pPr>
        <w:pStyle w:val="ListParagraph"/>
        <w:numPr>
          <w:ilvl w:val="0"/>
          <w:numId w:val="14"/>
        </w:numPr>
        <w:spacing w:line="240" w:lineRule="auto"/>
      </w:pPr>
      <w:r>
        <w:t>a cluster of things that have come or been brought together.</w:t>
      </w:r>
    </w:p>
    <w:p w14:paraId="0E7DB43D" w14:textId="77777777" w:rsidR="00D030A5" w:rsidRPr="00D030A5" w:rsidRDefault="00D030A5" w:rsidP="00D030A5">
      <w:pPr>
        <w:rPr>
          <w:i/>
          <w:sz w:val="20"/>
        </w:rPr>
      </w:pPr>
      <w:r w:rsidRPr="00D030A5">
        <w:rPr>
          <w:i/>
          <w:sz w:val="20"/>
        </w:rPr>
        <w:t>"the pelican is the other bird likely to be found in large aggregations in East Africa's wetlands"</w:t>
      </w:r>
    </w:p>
    <w:p w14:paraId="07783007" w14:textId="77777777" w:rsidR="00D030A5" w:rsidRDefault="00D030A5" w:rsidP="00D030A5">
      <w:pPr>
        <w:pStyle w:val="ListParagraph"/>
        <w:numPr>
          <w:ilvl w:val="0"/>
          <w:numId w:val="13"/>
        </w:numPr>
        <w:spacing w:line="240" w:lineRule="auto"/>
      </w:pPr>
      <w:r>
        <w:t>(on the Internet) the collection of related items of content so that they can be displayed or linked to.</w:t>
      </w:r>
    </w:p>
    <w:p w14:paraId="186A3535" w14:textId="28D721EF" w:rsidR="00D030A5" w:rsidRPr="00D030A5" w:rsidRDefault="00D030A5" w:rsidP="00D030A5">
      <w:pPr>
        <w:rPr>
          <w:i/>
          <w:sz w:val="20"/>
        </w:rPr>
      </w:pPr>
      <w:r w:rsidRPr="00D030A5">
        <w:rPr>
          <w:i/>
          <w:sz w:val="20"/>
        </w:rPr>
        <w:t>"a desktop aggregation app that brings together Facebook, Twitter, and LinkedIn"</w:t>
      </w:r>
    </w:p>
    <w:p w14:paraId="148656D6" w14:textId="7ACA3DDC" w:rsidR="001F35E6" w:rsidRDefault="001F35E6" w:rsidP="001F35E6">
      <w:pPr>
        <w:pStyle w:val="1Nadpis"/>
        <w:numPr>
          <w:ilvl w:val="0"/>
          <w:numId w:val="0"/>
        </w:numPr>
      </w:pPr>
    </w:p>
    <w:p w14:paraId="0793571C" w14:textId="17C9341B" w:rsidR="000F2543" w:rsidRDefault="000F2543" w:rsidP="000F2543">
      <w:pPr>
        <w:pStyle w:val="3Nadpis"/>
      </w:pPr>
      <w:bookmarkStart w:id="22" w:name="_Toc5201109"/>
      <w:r>
        <w:t>Round-robin</w:t>
      </w:r>
      <w:bookmarkEnd w:id="22"/>
      <w:r>
        <w:t xml:space="preserve"> </w:t>
      </w:r>
    </w:p>
    <w:p w14:paraId="3A8191F5" w14:textId="1A9E40DA" w:rsidR="000F2543" w:rsidRDefault="000F2543" w:rsidP="000F2543">
      <w:pPr>
        <w:rPr>
          <w:i/>
          <w:sz w:val="20"/>
        </w:rPr>
      </w:pPr>
      <w:r w:rsidRPr="000F2543">
        <w:rPr>
          <w:i/>
          <w:sz w:val="20"/>
        </w:rPr>
        <w:t>A tournament in which each competitor plays in turn againts every other</w:t>
      </w:r>
      <w:r>
        <w:rPr>
          <w:i/>
          <w:sz w:val="20"/>
        </w:rPr>
        <w:t>.</w:t>
      </w:r>
    </w:p>
    <w:p w14:paraId="4C314E86" w14:textId="78D917F9" w:rsidR="000F2543" w:rsidRDefault="000F2543" w:rsidP="000F2543">
      <w:r w:rsidRPr="000F2543">
        <w:t>The name of the algorithm comes from the round-robin principle known from other fields, where each person takes an equal share of something in turn.</w:t>
      </w:r>
    </w:p>
    <w:p w14:paraId="2E944167" w14:textId="2BC84CF6" w:rsidR="00557077" w:rsidRDefault="00557077" w:rsidP="00557077">
      <w:pPr>
        <w:pStyle w:val="3Nadpis"/>
      </w:pPr>
      <w:bookmarkStart w:id="23" w:name="_Toc5201110"/>
      <w:r>
        <w:t>Shard and partition</w:t>
      </w:r>
      <w:bookmarkEnd w:id="23"/>
    </w:p>
    <w:p w14:paraId="089DE0DE" w14:textId="5D0C1114" w:rsidR="00557077" w:rsidRDefault="00557077" w:rsidP="00557077">
      <w:r w:rsidRPr="00557077">
        <w:t xml:space="preserve">A </w:t>
      </w:r>
      <w:r w:rsidRPr="00557077">
        <w:rPr>
          <w:b/>
        </w:rPr>
        <w:t>partition</w:t>
      </w:r>
      <w:r w:rsidRPr="00557077">
        <w:t xml:space="preserve"> is a division of a logical database or its constituent elements into distinct independent parts. Database partitioning is normally done for manageability, performance or availability reasons, or for load balancing.</w:t>
      </w:r>
    </w:p>
    <w:p w14:paraId="06C4D0F0" w14:textId="77777777" w:rsidR="00557077" w:rsidRDefault="00557077" w:rsidP="00557077">
      <w:r>
        <w:t>A database shard is a horizontal partition of data in a database or search engine. Each individual partition is referred to as a shard or database shard. Each shard is held on a separate database server instance, to spread load.</w:t>
      </w:r>
    </w:p>
    <w:p w14:paraId="4790423B" w14:textId="77777777" w:rsidR="00557077" w:rsidRDefault="00557077" w:rsidP="00557077"/>
    <w:p w14:paraId="705F87DB" w14:textId="22DB81F1" w:rsidR="00557077" w:rsidRDefault="00557077" w:rsidP="00557077">
      <w:r>
        <w:t>Some data within a database remains present in all shards, but some appears only in a single shard. Each shard (or server) acts as the single source for this subset of data.</w:t>
      </w:r>
    </w:p>
    <w:p w14:paraId="32F80834" w14:textId="77777777" w:rsidR="00557077" w:rsidRPr="00557077" w:rsidRDefault="00557077" w:rsidP="00557077"/>
    <w:p w14:paraId="0EF60A89" w14:textId="2875866E" w:rsidR="009E2AAE" w:rsidRDefault="009E2AAE" w:rsidP="009E2AAE">
      <w:pPr>
        <w:pStyle w:val="2Nadpis"/>
      </w:pPr>
      <w:bookmarkStart w:id="24" w:name="_Toc5201111"/>
      <w:r>
        <w:t>Full-Text Search file (FTS file)</w:t>
      </w:r>
      <w:bookmarkEnd w:id="24"/>
    </w:p>
    <w:p w14:paraId="3FB2EB73" w14:textId="4291DFE0" w:rsidR="009E2AAE" w:rsidRDefault="009E2AAE" w:rsidP="009E2AAE">
      <w:r w:rsidRPr="009E2AAE">
        <w:t>In text retrieval, full-text search refers to techniques for searching a single computer-stored document or a collection in a full-text database. Full-text search is distinguished from searches based on metadata or on parts of the original texts represented in databases (such as titles, abstracts, selected sections, or bibliographical references).</w:t>
      </w:r>
    </w:p>
    <w:p w14:paraId="714661A0" w14:textId="53EE785A" w:rsidR="009E2AAE" w:rsidRDefault="009E2AAE" w:rsidP="009E2AAE">
      <w:pPr>
        <w:pStyle w:val="2Nadpis"/>
      </w:pPr>
      <w:bookmarkStart w:id="25" w:name="_Toc5201112"/>
      <w:r>
        <w:t>Elasticsearch clusters</w:t>
      </w:r>
      <w:bookmarkEnd w:id="25"/>
    </w:p>
    <w:p w14:paraId="2BB7E4C2" w14:textId="6525D431" w:rsidR="001754A9" w:rsidRDefault="001754A9" w:rsidP="001754A9">
      <w:pPr>
        <w:pStyle w:val="2Nadpis"/>
      </w:pPr>
      <w:bookmarkStart w:id="26" w:name="_Toc5201113"/>
      <w:r>
        <w:t>X-Pack</w:t>
      </w:r>
      <w:bookmarkEnd w:id="26"/>
      <w:r>
        <w:t xml:space="preserve"> </w:t>
      </w:r>
    </w:p>
    <w:p w14:paraId="48CFC0D7" w14:textId="774A3EB4" w:rsidR="001754A9" w:rsidRPr="001754A9" w:rsidRDefault="001754A9" w:rsidP="001754A9">
      <w:r>
        <w:t>Security, Alerting, Monitoring, Reporting, Machine Learning, Graph Exploration</w:t>
      </w:r>
    </w:p>
    <w:p w14:paraId="199CA5BF" w14:textId="522F6067" w:rsidR="00A618E5" w:rsidRDefault="00557077" w:rsidP="00A618E5">
      <w:pPr>
        <w:pStyle w:val="2Nadpis"/>
      </w:pPr>
      <w:bookmarkStart w:id="27" w:name="_Toc5201114"/>
      <w:r>
        <w:t>Bonus: Angular + Node + Elasticsearch + Sequelizer ORM + PostgreSQL</w:t>
      </w:r>
      <w:bookmarkEnd w:id="27"/>
    </w:p>
    <w:p w14:paraId="5CB98E83" w14:textId="4C44E980" w:rsidR="00A618E5" w:rsidRDefault="00A618E5" w:rsidP="00A618E5">
      <w:pPr>
        <w:jc w:val="center"/>
      </w:pPr>
      <w:r>
        <w:rPr>
          <w:noProof/>
          <w:lang w:val="en-US"/>
        </w:rPr>
        <w:drawing>
          <wp:inline distT="0" distB="0" distL="0" distR="0" wp14:anchorId="449DD76B" wp14:editId="0ABEAB2B">
            <wp:extent cx="1860550" cy="1142443"/>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0" cy="1152347"/>
                    </a:xfrm>
                    <a:prstGeom prst="rect">
                      <a:avLst/>
                    </a:prstGeom>
                  </pic:spPr>
                </pic:pic>
              </a:graphicData>
            </a:graphic>
          </wp:inline>
        </w:drawing>
      </w:r>
    </w:p>
    <w:p w14:paraId="10F7687B" w14:textId="74A82DEC" w:rsidR="00A618E5" w:rsidRDefault="00A618E5" w:rsidP="00A618E5"/>
    <w:p w14:paraId="6FCADEF8" w14:textId="6F38E357" w:rsidR="00A618E5" w:rsidRDefault="00A618E5" w:rsidP="00A618E5">
      <w:r>
        <w:rPr>
          <w:noProof/>
          <w:lang w:val="en-US"/>
        </w:rPr>
        <w:drawing>
          <wp:inline distT="0" distB="0" distL="0" distR="0" wp14:anchorId="74766FB9" wp14:editId="569C8A87">
            <wp:extent cx="5579745" cy="27082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708275"/>
                    </a:xfrm>
                    <a:prstGeom prst="rect">
                      <a:avLst/>
                    </a:prstGeom>
                  </pic:spPr>
                </pic:pic>
              </a:graphicData>
            </a:graphic>
          </wp:inline>
        </w:drawing>
      </w:r>
    </w:p>
    <w:p w14:paraId="074EF456" w14:textId="0D9A4CBF" w:rsidR="00D410C5" w:rsidRDefault="00D410C5" w:rsidP="00A618E5">
      <w:r>
        <w:rPr>
          <w:noProof/>
          <w:lang w:val="en-US"/>
        </w:rPr>
        <w:drawing>
          <wp:inline distT="0" distB="0" distL="0" distR="0" wp14:anchorId="737EF142" wp14:editId="2FD7FBB7">
            <wp:extent cx="5579745" cy="27051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705100"/>
                    </a:xfrm>
                    <a:prstGeom prst="rect">
                      <a:avLst/>
                    </a:prstGeom>
                  </pic:spPr>
                </pic:pic>
              </a:graphicData>
            </a:graphic>
          </wp:inline>
        </w:drawing>
      </w:r>
    </w:p>
    <w:p w14:paraId="0BE06104" w14:textId="787A081F" w:rsidR="00D410C5" w:rsidRPr="00A618E5" w:rsidRDefault="00D410C5" w:rsidP="00A618E5">
      <w:r>
        <w:rPr>
          <w:noProof/>
          <w:lang w:val="en-US"/>
        </w:rPr>
        <w:drawing>
          <wp:inline distT="0" distB="0" distL="0" distR="0" wp14:anchorId="7C9673FC" wp14:editId="207D5E7D">
            <wp:extent cx="5579745" cy="35648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564890"/>
                    </a:xfrm>
                    <a:prstGeom prst="rect">
                      <a:avLst/>
                    </a:prstGeom>
                  </pic:spPr>
                </pic:pic>
              </a:graphicData>
            </a:graphic>
          </wp:inline>
        </w:drawing>
      </w:r>
    </w:p>
    <w:p w14:paraId="3AAC7624" w14:textId="1256AF15" w:rsidR="00AC28D6" w:rsidRDefault="00AC28D6" w:rsidP="00434C55">
      <w:pPr>
        <w:pStyle w:val="1Nadpis"/>
      </w:pPr>
      <w:r>
        <w:t xml:space="preserve"> </w:t>
      </w:r>
      <w:bookmarkStart w:id="28" w:name="_Toc5201115"/>
      <w:r w:rsidR="00434C55">
        <w:t>Others</w:t>
      </w:r>
      <w:bookmarkEnd w:id="28"/>
    </w:p>
    <w:p w14:paraId="048FFDAB" w14:textId="0F820066" w:rsidR="00434C55" w:rsidRDefault="00434C55" w:rsidP="00434C55">
      <w:pPr>
        <w:pStyle w:val="2Nadpis"/>
      </w:pPr>
      <w:bookmarkStart w:id="29" w:name="_Toc5201116"/>
      <w:r>
        <w:t>Baseline – GH</w:t>
      </w:r>
      <w:bookmarkEnd w:id="29"/>
    </w:p>
    <w:p w14:paraId="2303479D" w14:textId="633240C8" w:rsidR="00434C55" w:rsidRPr="00434C55" w:rsidRDefault="00434C55" w:rsidP="00434C55">
      <w:r w:rsidRPr="00434C55">
        <w:t>Master accc, step fucntions , prod provision baseline prod, change the input parameer then run it . thats all . to new execution copy the json structure.</w:t>
      </w:r>
    </w:p>
    <w:p w14:paraId="2E69808A" w14:textId="02C5F55B" w:rsidR="006B3B68" w:rsidRDefault="00382EB1" w:rsidP="00382EB1">
      <w:pPr>
        <w:pStyle w:val="2Nadpis"/>
      </w:pPr>
      <w:bookmarkStart w:id="30" w:name="_Toc5201117"/>
      <w:r>
        <w:t>Nico</w:t>
      </w:r>
      <w:bookmarkEnd w:id="30"/>
      <w:r>
        <w:t xml:space="preserve"> </w:t>
      </w:r>
    </w:p>
    <w:p w14:paraId="78C5711F" w14:textId="4991B78F" w:rsidR="00382EB1" w:rsidRDefault="00382EB1" w:rsidP="00631542">
      <w:pPr>
        <w:pStyle w:val="ListParagraph"/>
        <w:numPr>
          <w:ilvl w:val="0"/>
          <w:numId w:val="4"/>
        </w:numPr>
      </w:pPr>
      <w:r>
        <w:t xml:space="preserve">Active directory </w:t>
      </w:r>
    </w:p>
    <w:p w14:paraId="6E7B87BE" w14:textId="51987D1C" w:rsidR="00382EB1" w:rsidRDefault="00C51B8A" w:rsidP="00631542">
      <w:pPr>
        <w:pStyle w:val="ListParagraph"/>
        <w:numPr>
          <w:ilvl w:val="0"/>
          <w:numId w:val="4"/>
        </w:numPr>
      </w:pPr>
      <w:r>
        <w:t xml:space="preserve">Azure act dir integration w AWS </w:t>
      </w:r>
    </w:p>
    <w:p w14:paraId="2DBAC9CA" w14:textId="19EC2E4C" w:rsidR="00137008" w:rsidRDefault="00D0024A" w:rsidP="00631542">
      <w:pPr>
        <w:pStyle w:val="ListParagraph"/>
        <w:numPr>
          <w:ilvl w:val="0"/>
          <w:numId w:val="4"/>
        </w:numPr>
      </w:pPr>
      <w:r>
        <w:t>AWS Landing Zone</w:t>
      </w:r>
    </w:p>
    <w:p w14:paraId="1DA14AB5" w14:textId="026B1391" w:rsidR="00137008" w:rsidRDefault="00F637FC" w:rsidP="00137008">
      <w:pPr>
        <w:pStyle w:val="2Nadpis"/>
      </w:pPr>
      <w:bookmarkStart w:id="31" w:name="_Toc5201118"/>
      <w:r>
        <w:t>Pupetteer</w:t>
      </w:r>
      <w:bookmarkEnd w:id="31"/>
    </w:p>
    <w:p w14:paraId="6211FBAF" w14:textId="76138909" w:rsidR="00FA62E8" w:rsidRDefault="00FA62E8" w:rsidP="00434C55"/>
    <w:p w14:paraId="667D1D59" w14:textId="2B1EFB3B" w:rsidR="00FA62E8" w:rsidRDefault="00F257F6" w:rsidP="00631542">
      <w:pPr>
        <w:pStyle w:val="ListParagraph"/>
        <w:numPr>
          <w:ilvl w:val="0"/>
          <w:numId w:val="6"/>
        </w:numPr>
      </w:pPr>
      <w:r w:rsidRPr="00F257F6">
        <w:rPr>
          <w:b/>
        </w:rPr>
        <w:t>pb</w:t>
      </w:r>
      <w:r w:rsidRPr="00F257F6">
        <w:t xml:space="preserve"> stands for </w:t>
      </w:r>
      <w:r w:rsidRPr="00F257F6">
        <w:rPr>
          <w:b/>
        </w:rPr>
        <w:t>protobuf</w:t>
      </w:r>
      <w:r w:rsidRPr="00F257F6">
        <w:t>. In TensorFlow, the protbuf file contains the graph definition as well as the weights of the model. Thus, a pb file is all you need to be able to run a given trained model.</w:t>
      </w:r>
    </w:p>
    <w:p w14:paraId="68DBBB91" w14:textId="77777777" w:rsidR="00FA62E8" w:rsidRDefault="00FA62E8" w:rsidP="00434C55"/>
    <w:p w14:paraId="50B79A84" w14:textId="557EE86C" w:rsidR="00FA62E8" w:rsidRDefault="009F6E6F" w:rsidP="00631542">
      <w:pPr>
        <w:pStyle w:val="ListParagraph"/>
        <w:numPr>
          <w:ilvl w:val="0"/>
          <w:numId w:val="5"/>
        </w:numPr>
      </w:pPr>
      <w:hyperlink r:id="rId18" w:history="1">
        <w:r w:rsidR="00930591" w:rsidRPr="004E4096">
          <w:rPr>
            <w:rStyle w:val="Hyperlink"/>
          </w:rPr>
          <w:t>oliver.knape@telekom.de</w:t>
        </w:r>
      </w:hyperlink>
    </w:p>
    <w:p w14:paraId="03742F80" w14:textId="32910304" w:rsidR="00930591" w:rsidRDefault="00930591" w:rsidP="00930591">
      <w:pPr>
        <w:pStyle w:val="3Nadpis"/>
      </w:pPr>
      <w:bookmarkStart w:id="32" w:name="_Toc5201119"/>
      <w:r>
        <w:t>Expression – animation tool</w:t>
      </w:r>
      <w:bookmarkEnd w:id="32"/>
      <w:r>
        <w:t xml:space="preserve"> </w:t>
      </w:r>
    </w:p>
    <w:p w14:paraId="3872CA09" w14:textId="4F2E45F3" w:rsidR="00487D71" w:rsidRDefault="00487D71" w:rsidP="00487D71">
      <w:pPr>
        <w:pStyle w:val="3Nadpis"/>
      </w:pPr>
      <w:bookmarkStart w:id="33" w:name="_Toc5201120"/>
      <w:r>
        <w:t>Linux -.-</w:t>
      </w:r>
      <w:bookmarkEnd w:id="33"/>
    </w:p>
    <w:p w14:paraId="26BD81EE" w14:textId="0324A7E2" w:rsidR="00487D71" w:rsidRPr="00487D71" w:rsidRDefault="00487D71" w:rsidP="00487D71">
      <w:r>
        <w:t>Sudo systemctl daemon-reload</w:t>
      </w:r>
    </w:p>
    <w:p w14:paraId="53A931B6" w14:textId="1F44C1C5" w:rsidR="00382EB1" w:rsidRPr="006E3F3C" w:rsidRDefault="00BA14BF" w:rsidP="00BA14BF">
      <w:pPr>
        <w:pStyle w:val="1Nadpis"/>
      </w:pPr>
      <w:bookmarkStart w:id="34" w:name="_Toc5201121"/>
      <w:r>
        <w:t>Service Now</w:t>
      </w:r>
      <w:bookmarkEnd w:id="34"/>
      <w:r>
        <w:t xml:space="preserve"> </w:t>
      </w:r>
    </w:p>
    <w:sectPr w:rsidR="00382EB1" w:rsidRPr="006E3F3C" w:rsidSect="00764113">
      <w:headerReference w:type="default" r:id="rId19"/>
      <w:footerReference w:type="default" r:id="rId2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7CB8F" w14:textId="77777777" w:rsidR="00D85EEE" w:rsidRDefault="00D85EEE" w:rsidP="00DB0F9F">
      <w:pPr>
        <w:spacing w:after="0" w:line="240" w:lineRule="auto"/>
      </w:pPr>
      <w:r>
        <w:separator/>
      </w:r>
    </w:p>
  </w:endnote>
  <w:endnote w:type="continuationSeparator" w:id="0">
    <w:p w14:paraId="5A77A9A3" w14:textId="77777777" w:rsidR="00D85EEE" w:rsidRDefault="00D85EE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482580" w:rsidRDefault="00482580">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8C946"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4368E">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7ED42" w14:textId="77777777" w:rsidR="00D85EEE" w:rsidRDefault="00D85EEE" w:rsidP="00DB0F9F">
      <w:pPr>
        <w:spacing w:after="0" w:line="240" w:lineRule="auto"/>
      </w:pPr>
      <w:r>
        <w:separator/>
      </w:r>
    </w:p>
  </w:footnote>
  <w:footnote w:type="continuationSeparator" w:id="0">
    <w:p w14:paraId="555EC264" w14:textId="77777777" w:rsidR="00D85EEE" w:rsidRDefault="00D85EE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482580" w:rsidRDefault="00482580">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A8A53"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B75195"/>
    <w:multiLevelType w:val="hybridMultilevel"/>
    <w:tmpl w:val="03EA7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F69AE"/>
    <w:multiLevelType w:val="hybridMultilevel"/>
    <w:tmpl w:val="03EA7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6015A"/>
    <w:multiLevelType w:val="hybridMultilevel"/>
    <w:tmpl w:val="3098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84A3E"/>
    <w:multiLevelType w:val="hybridMultilevel"/>
    <w:tmpl w:val="E664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87E29"/>
    <w:multiLevelType w:val="hybridMultilevel"/>
    <w:tmpl w:val="82C2E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A50417"/>
    <w:multiLevelType w:val="hybridMultilevel"/>
    <w:tmpl w:val="1CDA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3C278F"/>
    <w:multiLevelType w:val="hybridMultilevel"/>
    <w:tmpl w:val="87BEE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5619C8"/>
    <w:multiLevelType w:val="hybridMultilevel"/>
    <w:tmpl w:val="AC9A1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31EE9"/>
    <w:multiLevelType w:val="hybridMultilevel"/>
    <w:tmpl w:val="733C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B9591A"/>
    <w:multiLevelType w:val="hybridMultilevel"/>
    <w:tmpl w:val="EFC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AF23EF"/>
    <w:multiLevelType w:val="hybridMultilevel"/>
    <w:tmpl w:val="A5A2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C33C47"/>
    <w:multiLevelType w:val="hybridMultilevel"/>
    <w:tmpl w:val="6554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6A3E3D"/>
    <w:multiLevelType w:val="hybridMultilevel"/>
    <w:tmpl w:val="C4160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804828"/>
    <w:multiLevelType w:val="hybridMultilevel"/>
    <w:tmpl w:val="B8F4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5663E1"/>
    <w:multiLevelType w:val="hybridMultilevel"/>
    <w:tmpl w:val="15E8D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B5332D"/>
    <w:multiLevelType w:val="hybridMultilevel"/>
    <w:tmpl w:val="19C2785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8">
    <w:nsid w:val="5B1B5FF7"/>
    <w:multiLevelType w:val="hybridMultilevel"/>
    <w:tmpl w:val="934A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982656"/>
    <w:multiLevelType w:val="hybridMultilevel"/>
    <w:tmpl w:val="F97C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726E6"/>
    <w:multiLevelType w:val="hybridMultilevel"/>
    <w:tmpl w:val="09CC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31DB7"/>
    <w:multiLevelType w:val="hybridMultilevel"/>
    <w:tmpl w:val="58C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6F1EE0"/>
    <w:multiLevelType w:val="hybridMultilevel"/>
    <w:tmpl w:val="3AD6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2"/>
  </w:num>
  <w:num w:numId="4">
    <w:abstractNumId w:val="4"/>
  </w:num>
  <w:num w:numId="5">
    <w:abstractNumId w:val="11"/>
  </w:num>
  <w:num w:numId="6">
    <w:abstractNumId w:val="19"/>
  </w:num>
  <w:num w:numId="7">
    <w:abstractNumId w:val="7"/>
  </w:num>
  <w:num w:numId="8">
    <w:abstractNumId w:val="20"/>
  </w:num>
  <w:num w:numId="9">
    <w:abstractNumId w:val="8"/>
  </w:num>
  <w:num w:numId="10">
    <w:abstractNumId w:val="14"/>
  </w:num>
  <w:num w:numId="11">
    <w:abstractNumId w:val="15"/>
  </w:num>
  <w:num w:numId="12">
    <w:abstractNumId w:val="5"/>
  </w:num>
  <w:num w:numId="13">
    <w:abstractNumId w:val="12"/>
  </w:num>
  <w:num w:numId="14">
    <w:abstractNumId w:val="6"/>
  </w:num>
  <w:num w:numId="15">
    <w:abstractNumId w:val="3"/>
  </w:num>
  <w:num w:numId="16">
    <w:abstractNumId w:val="17"/>
  </w:num>
  <w:num w:numId="17">
    <w:abstractNumId w:val="21"/>
  </w:num>
  <w:num w:numId="18">
    <w:abstractNumId w:val="18"/>
  </w:num>
  <w:num w:numId="19">
    <w:abstractNumId w:val="16"/>
  </w:num>
  <w:num w:numId="20">
    <w:abstractNumId w:val="9"/>
  </w:num>
  <w:num w:numId="21">
    <w:abstractNumId w:val="10"/>
  </w:num>
  <w:num w:numId="22">
    <w:abstractNumId w:val="1"/>
  </w:num>
  <w:num w:numId="2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345FC"/>
    <w:rsid w:val="00054E4C"/>
    <w:rsid w:val="00063BEC"/>
    <w:rsid w:val="00077B09"/>
    <w:rsid w:val="00077F00"/>
    <w:rsid w:val="00084EDD"/>
    <w:rsid w:val="000872F8"/>
    <w:rsid w:val="00095EF3"/>
    <w:rsid w:val="000A081A"/>
    <w:rsid w:val="000A1278"/>
    <w:rsid w:val="000A1E6B"/>
    <w:rsid w:val="000B7F14"/>
    <w:rsid w:val="000C13F5"/>
    <w:rsid w:val="000C2ECF"/>
    <w:rsid w:val="000D2113"/>
    <w:rsid w:val="000F2543"/>
    <w:rsid w:val="00111444"/>
    <w:rsid w:val="00137008"/>
    <w:rsid w:val="001408AD"/>
    <w:rsid w:val="0015321A"/>
    <w:rsid w:val="00155BC3"/>
    <w:rsid w:val="00162542"/>
    <w:rsid w:val="001717F7"/>
    <w:rsid w:val="001754A9"/>
    <w:rsid w:val="00182A8D"/>
    <w:rsid w:val="001831AE"/>
    <w:rsid w:val="00184A5A"/>
    <w:rsid w:val="001904B2"/>
    <w:rsid w:val="001B4B57"/>
    <w:rsid w:val="001B668D"/>
    <w:rsid w:val="001C1C9E"/>
    <w:rsid w:val="001D3477"/>
    <w:rsid w:val="001D4421"/>
    <w:rsid w:val="001E3214"/>
    <w:rsid w:val="001F35E6"/>
    <w:rsid w:val="001F79A8"/>
    <w:rsid w:val="0022301A"/>
    <w:rsid w:val="00233E29"/>
    <w:rsid w:val="0023772E"/>
    <w:rsid w:val="00257AE2"/>
    <w:rsid w:val="00270640"/>
    <w:rsid w:val="002761D0"/>
    <w:rsid w:val="00281A87"/>
    <w:rsid w:val="0029509B"/>
    <w:rsid w:val="00297F38"/>
    <w:rsid w:val="002A5F83"/>
    <w:rsid w:val="002A61BD"/>
    <w:rsid w:val="002B5E14"/>
    <w:rsid w:val="002C5CE0"/>
    <w:rsid w:val="002E1AA1"/>
    <w:rsid w:val="002E7027"/>
    <w:rsid w:val="002F3714"/>
    <w:rsid w:val="0030444E"/>
    <w:rsid w:val="003109AC"/>
    <w:rsid w:val="003151EE"/>
    <w:rsid w:val="00327876"/>
    <w:rsid w:val="00332437"/>
    <w:rsid w:val="0035287C"/>
    <w:rsid w:val="00356E19"/>
    <w:rsid w:val="00357147"/>
    <w:rsid w:val="00360FEC"/>
    <w:rsid w:val="0036150B"/>
    <w:rsid w:val="00361E39"/>
    <w:rsid w:val="00362275"/>
    <w:rsid w:val="00366542"/>
    <w:rsid w:val="00382EB1"/>
    <w:rsid w:val="00392A14"/>
    <w:rsid w:val="00395737"/>
    <w:rsid w:val="003B0640"/>
    <w:rsid w:val="003B4B8E"/>
    <w:rsid w:val="003D523C"/>
    <w:rsid w:val="003E13DF"/>
    <w:rsid w:val="003E6916"/>
    <w:rsid w:val="00403A15"/>
    <w:rsid w:val="00404BB3"/>
    <w:rsid w:val="00410E60"/>
    <w:rsid w:val="00412FD6"/>
    <w:rsid w:val="00434C55"/>
    <w:rsid w:val="0044799C"/>
    <w:rsid w:val="0045007E"/>
    <w:rsid w:val="00452D04"/>
    <w:rsid w:val="004606E6"/>
    <w:rsid w:val="00462E9D"/>
    <w:rsid w:val="00477739"/>
    <w:rsid w:val="00482580"/>
    <w:rsid w:val="00487D71"/>
    <w:rsid w:val="00490058"/>
    <w:rsid w:val="00494150"/>
    <w:rsid w:val="004A5B1E"/>
    <w:rsid w:val="004A7C73"/>
    <w:rsid w:val="004D38E3"/>
    <w:rsid w:val="004E7B04"/>
    <w:rsid w:val="004F6A2E"/>
    <w:rsid w:val="00500FD3"/>
    <w:rsid w:val="00504711"/>
    <w:rsid w:val="00505223"/>
    <w:rsid w:val="005203AE"/>
    <w:rsid w:val="005206AD"/>
    <w:rsid w:val="00533774"/>
    <w:rsid w:val="00533D0E"/>
    <w:rsid w:val="00537F56"/>
    <w:rsid w:val="005469E0"/>
    <w:rsid w:val="00554BAD"/>
    <w:rsid w:val="00557077"/>
    <w:rsid w:val="00560197"/>
    <w:rsid w:val="00561425"/>
    <w:rsid w:val="00571686"/>
    <w:rsid w:val="00571D55"/>
    <w:rsid w:val="005812F6"/>
    <w:rsid w:val="00591939"/>
    <w:rsid w:val="005A2A3B"/>
    <w:rsid w:val="005D28F2"/>
    <w:rsid w:val="005E4D30"/>
    <w:rsid w:val="005F37AA"/>
    <w:rsid w:val="00601399"/>
    <w:rsid w:val="00610E81"/>
    <w:rsid w:val="00613D72"/>
    <w:rsid w:val="00624C7A"/>
    <w:rsid w:val="00631542"/>
    <w:rsid w:val="00663439"/>
    <w:rsid w:val="00671971"/>
    <w:rsid w:val="0067385A"/>
    <w:rsid w:val="00677380"/>
    <w:rsid w:val="00682F96"/>
    <w:rsid w:val="0069647C"/>
    <w:rsid w:val="006A0DAF"/>
    <w:rsid w:val="006A2F8A"/>
    <w:rsid w:val="006A6B5D"/>
    <w:rsid w:val="006B0F02"/>
    <w:rsid w:val="006B3177"/>
    <w:rsid w:val="006B3B68"/>
    <w:rsid w:val="006B70EF"/>
    <w:rsid w:val="006C1C17"/>
    <w:rsid w:val="006C5E59"/>
    <w:rsid w:val="006D33E6"/>
    <w:rsid w:val="006D640E"/>
    <w:rsid w:val="006E3F3C"/>
    <w:rsid w:val="00702CD0"/>
    <w:rsid w:val="00703059"/>
    <w:rsid w:val="007206AB"/>
    <w:rsid w:val="00727E4E"/>
    <w:rsid w:val="00730F96"/>
    <w:rsid w:val="0073123B"/>
    <w:rsid w:val="0073615F"/>
    <w:rsid w:val="0073795A"/>
    <w:rsid w:val="00746F60"/>
    <w:rsid w:val="007613A2"/>
    <w:rsid w:val="00764113"/>
    <w:rsid w:val="00770925"/>
    <w:rsid w:val="0077204C"/>
    <w:rsid w:val="0077530D"/>
    <w:rsid w:val="007800D4"/>
    <w:rsid w:val="00797824"/>
    <w:rsid w:val="007B1F8D"/>
    <w:rsid w:val="007E0ADE"/>
    <w:rsid w:val="007E30D0"/>
    <w:rsid w:val="007E3FDB"/>
    <w:rsid w:val="007F1DA3"/>
    <w:rsid w:val="007F2BB8"/>
    <w:rsid w:val="007F3F50"/>
    <w:rsid w:val="00802A19"/>
    <w:rsid w:val="00810883"/>
    <w:rsid w:val="00812232"/>
    <w:rsid w:val="008122CD"/>
    <w:rsid w:val="00831269"/>
    <w:rsid w:val="00840247"/>
    <w:rsid w:val="00842B94"/>
    <w:rsid w:val="0085199C"/>
    <w:rsid w:val="00857202"/>
    <w:rsid w:val="008607A2"/>
    <w:rsid w:val="00886638"/>
    <w:rsid w:val="008A5D62"/>
    <w:rsid w:val="008A6CE2"/>
    <w:rsid w:val="008B5299"/>
    <w:rsid w:val="008B6CC6"/>
    <w:rsid w:val="008C1FEA"/>
    <w:rsid w:val="008C5759"/>
    <w:rsid w:val="008C7B8E"/>
    <w:rsid w:val="008D32AB"/>
    <w:rsid w:val="008E123B"/>
    <w:rsid w:val="008E19F2"/>
    <w:rsid w:val="008E5B50"/>
    <w:rsid w:val="008F1ED2"/>
    <w:rsid w:val="00903316"/>
    <w:rsid w:val="00910AE0"/>
    <w:rsid w:val="00924515"/>
    <w:rsid w:val="00927F71"/>
    <w:rsid w:val="00930591"/>
    <w:rsid w:val="0093153A"/>
    <w:rsid w:val="00936723"/>
    <w:rsid w:val="00941801"/>
    <w:rsid w:val="0094368E"/>
    <w:rsid w:val="0094524C"/>
    <w:rsid w:val="0094705F"/>
    <w:rsid w:val="0096754D"/>
    <w:rsid w:val="0097005B"/>
    <w:rsid w:val="00971BA6"/>
    <w:rsid w:val="00980C3D"/>
    <w:rsid w:val="009C2AC1"/>
    <w:rsid w:val="009C79BA"/>
    <w:rsid w:val="009D01DD"/>
    <w:rsid w:val="009E1D70"/>
    <w:rsid w:val="009E2AAE"/>
    <w:rsid w:val="009E2CD9"/>
    <w:rsid w:val="009F0E53"/>
    <w:rsid w:val="009F536C"/>
    <w:rsid w:val="00A02C9F"/>
    <w:rsid w:val="00A14CD1"/>
    <w:rsid w:val="00A20900"/>
    <w:rsid w:val="00A22BB9"/>
    <w:rsid w:val="00A3061D"/>
    <w:rsid w:val="00A30BC9"/>
    <w:rsid w:val="00A400C4"/>
    <w:rsid w:val="00A46DE6"/>
    <w:rsid w:val="00A47984"/>
    <w:rsid w:val="00A56799"/>
    <w:rsid w:val="00A57B92"/>
    <w:rsid w:val="00A618E5"/>
    <w:rsid w:val="00A76F42"/>
    <w:rsid w:val="00A829D8"/>
    <w:rsid w:val="00A83075"/>
    <w:rsid w:val="00A83B1F"/>
    <w:rsid w:val="00A87772"/>
    <w:rsid w:val="00A90107"/>
    <w:rsid w:val="00AB4BC5"/>
    <w:rsid w:val="00AC28D6"/>
    <w:rsid w:val="00AC4428"/>
    <w:rsid w:val="00AD1DD3"/>
    <w:rsid w:val="00AE2D7D"/>
    <w:rsid w:val="00B102B8"/>
    <w:rsid w:val="00B10708"/>
    <w:rsid w:val="00B122B1"/>
    <w:rsid w:val="00B13F89"/>
    <w:rsid w:val="00B1550A"/>
    <w:rsid w:val="00B22DBB"/>
    <w:rsid w:val="00B30CE7"/>
    <w:rsid w:val="00B45252"/>
    <w:rsid w:val="00B51772"/>
    <w:rsid w:val="00B51DFC"/>
    <w:rsid w:val="00B70FAF"/>
    <w:rsid w:val="00B71356"/>
    <w:rsid w:val="00B751A7"/>
    <w:rsid w:val="00B76213"/>
    <w:rsid w:val="00B86A00"/>
    <w:rsid w:val="00B87236"/>
    <w:rsid w:val="00B91A0E"/>
    <w:rsid w:val="00B9219E"/>
    <w:rsid w:val="00B97786"/>
    <w:rsid w:val="00BA14BF"/>
    <w:rsid w:val="00BD6100"/>
    <w:rsid w:val="00BE2DA2"/>
    <w:rsid w:val="00BF0896"/>
    <w:rsid w:val="00BF1808"/>
    <w:rsid w:val="00C0689A"/>
    <w:rsid w:val="00C06AD4"/>
    <w:rsid w:val="00C26318"/>
    <w:rsid w:val="00C27413"/>
    <w:rsid w:val="00C277C6"/>
    <w:rsid w:val="00C37CFA"/>
    <w:rsid w:val="00C42481"/>
    <w:rsid w:val="00C446A1"/>
    <w:rsid w:val="00C51B8A"/>
    <w:rsid w:val="00C543F3"/>
    <w:rsid w:val="00C745E5"/>
    <w:rsid w:val="00C94BC5"/>
    <w:rsid w:val="00CA50E7"/>
    <w:rsid w:val="00CC64A4"/>
    <w:rsid w:val="00CD0FD7"/>
    <w:rsid w:val="00CE6176"/>
    <w:rsid w:val="00CE783C"/>
    <w:rsid w:val="00CF0AC4"/>
    <w:rsid w:val="00CF4E8E"/>
    <w:rsid w:val="00CF78B1"/>
    <w:rsid w:val="00D0024A"/>
    <w:rsid w:val="00D030A5"/>
    <w:rsid w:val="00D2718F"/>
    <w:rsid w:val="00D31A9E"/>
    <w:rsid w:val="00D410C5"/>
    <w:rsid w:val="00D457A5"/>
    <w:rsid w:val="00D56F46"/>
    <w:rsid w:val="00D7231B"/>
    <w:rsid w:val="00D72AA4"/>
    <w:rsid w:val="00D7431B"/>
    <w:rsid w:val="00D82CC9"/>
    <w:rsid w:val="00D85EEE"/>
    <w:rsid w:val="00D90BFE"/>
    <w:rsid w:val="00DA5574"/>
    <w:rsid w:val="00DB0F9F"/>
    <w:rsid w:val="00DB2BCB"/>
    <w:rsid w:val="00DB6C4F"/>
    <w:rsid w:val="00DD034F"/>
    <w:rsid w:val="00DD0F7E"/>
    <w:rsid w:val="00DE1E37"/>
    <w:rsid w:val="00E15173"/>
    <w:rsid w:val="00E16E36"/>
    <w:rsid w:val="00E22DD1"/>
    <w:rsid w:val="00E267CE"/>
    <w:rsid w:val="00E40380"/>
    <w:rsid w:val="00E4089E"/>
    <w:rsid w:val="00E71CEE"/>
    <w:rsid w:val="00E84E48"/>
    <w:rsid w:val="00E86704"/>
    <w:rsid w:val="00EC3DFD"/>
    <w:rsid w:val="00EC426E"/>
    <w:rsid w:val="00ED2A43"/>
    <w:rsid w:val="00EE0FB0"/>
    <w:rsid w:val="00EE1554"/>
    <w:rsid w:val="00F178F8"/>
    <w:rsid w:val="00F257F6"/>
    <w:rsid w:val="00F36312"/>
    <w:rsid w:val="00F378E2"/>
    <w:rsid w:val="00F54EEC"/>
    <w:rsid w:val="00F637FC"/>
    <w:rsid w:val="00F70E16"/>
    <w:rsid w:val="00F833E5"/>
    <w:rsid w:val="00F84A16"/>
    <w:rsid w:val="00FA62E8"/>
    <w:rsid w:val="00FC3F33"/>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BBCC301D-F78F-4143-9A84-808CE2C58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oliver.knape@telekom.d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27155A0D-57AD-4C0C-BD7E-12D27603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3579</TotalTime>
  <Pages>17</Pages>
  <Words>2533</Words>
  <Characters>12659</Characters>
  <Application>Microsoft Office Word</Application>
  <DocSecurity>0</DocSecurity>
  <Lines>286</Lines>
  <Paragraphs>163</Paragraphs>
  <ScaleCrop>false</ScaleCrop>
  <HeadingPairs>
    <vt:vector size="8" baseType="variant">
      <vt:variant>
        <vt:lpstr>Title</vt:lpstr>
      </vt:variant>
      <vt:variant>
        <vt:i4>1</vt:i4>
      </vt:variant>
      <vt:variant>
        <vt:lpstr>Headings</vt:lpstr>
      </vt:variant>
      <vt:variant>
        <vt:i4>35</vt:i4>
      </vt:variant>
      <vt:variant>
        <vt:lpstr>Titel</vt:lpstr>
      </vt:variant>
      <vt:variant>
        <vt:i4>1</vt:i4>
      </vt:variant>
      <vt:variant>
        <vt:lpstr>Názov</vt:lpstr>
      </vt:variant>
      <vt:variant>
        <vt:i4>1</vt:i4>
      </vt:variant>
    </vt:vector>
  </HeadingPairs>
  <TitlesOfParts>
    <vt:vector size="38" baseType="lpstr">
      <vt:lpstr/>
      <vt:lpstr>Virago project</vt:lpstr>
      <vt:lpstr>    CloudWatch – General</vt:lpstr>
      <vt:lpstr>    Push snapshot metrics to CloudWatch? ? </vt:lpstr>
      <vt:lpstr>    CW – Event Bus</vt:lpstr>
      <vt:lpstr>    CloudWatch Rules !</vt:lpstr>
      <vt:lpstr>    CW Agents</vt:lpstr>
      <vt:lpstr>    Difference between DC and DCGW</vt:lpstr>
      <vt:lpstr>    Active Directory</vt:lpstr>
      <vt:lpstr>    CloudTrail Events</vt:lpstr>
      <vt:lpstr>    Secrets Manager</vt:lpstr>
      <vt:lpstr>    Prometheus</vt:lpstr>
      <vt:lpstr>Terraform </vt:lpstr>
      <vt:lpstr>    Docker</vt:lpstr>
      <vt:lpstr>    Terraform Deep-Dive</vt:lpstr>
      <vt:lpstr>    Wine</vt:lpstr>
      <vt:lpstr>Configuration management</vt:lpstr>
      <vt:lpstr>    PacBot</vt:lpstr>
      <vt:lpstr>    Pupped vs Chef vs Ansible vs Saltstack – Configuration management tools </vt:lpstr>
      <vt:lpstr>Elasticsearch</vt:lpstr>
      <vt:lpstr>    ElasticSearch concepts</vt:lpstr>
      <vt:lpstr>        Aggregation – Zoskupenie – Osszesites, halmaz, egyesules</vt:lpstr>
      <vt:lpstr/>
      <vt:lpstr>        Round-robin </vt:lpstr>
      <vt:lpstr>        Shard and partition</vt:lpstr>
      <vt:lpstr>    Full-Text Search file (FTS file)</vt:lpstr>
      <vt:lpstr>    Elasticsearch clusters</vt:lpstr>
      <vt:lpstr>    X-Pack </vt:lpstr>
      <vt:lpstr>    Bonus: Angular + Node + Elasticsearch + Sequelizer ORM + PostgreSQL</vt:lpstr>
      <vt:lpstr>Others</vt:lpstr>
      <vt:lpstr>    Baseline – GH</vt:lpstr>
      <vt:lpstr>    Nico </vt:lpstr>
      <vt:lpstr>    Pupetteer</vt:lpstr>
      <vt:lpstr>        Expression – animation tool </vt:lpstr>
      <vt:lpstr>        Linux -.-</vt:lpstr>
      <vt:lpstr>Service Now </vt:lpstr>
      <vt:lpstr/>
      <vt:lpstr/>
    </vt:vector>
  </TitlesOfParts>
  <Company/>
  <LinksUpToDate>false</LinksUpToDate>
  <CharactersWithSpaces>15104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23</cp:revision>
  <cp:lastPrinted>2014-03-17T12:58:00Z</cp:lastPrinted>
  <dcterms:created xsi:type="dcterms:W3CDTF">2019-03-11T07:58:00Z</dcterms:created>
  <dcterms:modified xsi:type="dcterms:W3CDTF">2019-04-18T08:52:00Z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classifiedOn="2019-03-11T08:58:49.2065446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date="2019-03-11T08:58:49.2085</vt:lpwstr>
  </property>
  <property fmtid="{D5CDD505-2E9C-101B-9397-08002B2CF9AE}" pid="4" name="tsystems-DocumentTagging.ClassificationMark.P02">
    <vt:lpwstr>322+01:00"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